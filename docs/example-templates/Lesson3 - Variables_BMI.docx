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1E3C8" w14:textId="77777777" w:rsidR="00A14557" w:rsidRDefault="00A14557" w:rsidP="00A14557">
      <w:pPr>
        <w:pStyle w:val="Topic"/>
      </w:pPr>
      <w:r w:rsidRPr="008B0FEB">
        <w:t>Variables</w:t>
      </w:r>
    </w:p>
    <w:p w14:paraId="0BE68C26" w14:textId="77777777" w:rsidR="00A14557" w:rsidRPr="00CB7012" w:rsidRDefault="00A14557" w:rsidP="00A14557">
      <w:pPr>
        <w:pStyle w:val="ProjectTitle"/>
      </w:pPr>
      <w:r w:rsidRPr="00CB7012">
        <w:t>BMI</w:t>
      </w:r>
    </w:p>
    <w:p w14:paraId="0E9C1799" w14:textId="77777777" w:rsidR="00A14557" w:rsidRPr="003133CE" w:rsidRDefault="00A14557" w:rsidP="00A14557">
      <w:pPr>
        <w:pStyle w:val="Text"/>
      </w:pPr>
      <w:r w:rsidRPr="00614CDB">
        <w:t>Variables are like labelled boxes that have a label (name of the variable) so that we know what is stored inside (value of the variable)</w:t>
      </w:r>
      <w:r>
        <w:t xml:space="preserve">. </w:t>
      </w:r>
      <w:r w:rsidRPr="00614CDB">
        <w:t>Variables store a value &amp; the value can change</w:t>
      </w:r>
      <w:r>
        <w:t>.</w:t>
      </w:r>
    </w:p>
    <w:p w14:paraId="41DD5BC5" w14:textId="5C5D6275" w:rsidR="00CB7012" w:rsidRDefault="00CB7012" w:rsidP="00CB7012">
      <w:pPr>
        <w:pStyle w:val="Description"/>
      </w:pPr>
      <w:r>
        <w:t>Let's do some body weight math - calculate Body Mass Index (BMI)!</w:t>
      </w:r>
    </w:p>
    <w:p w14:paraId="0597027E" w14:textId="0D6C3ACE" w:rsidR="007A6E01" w:rsidRPr="005A27C0" w:rsidRDefault="007A6E01" w:rsidP="007A6E01">
      <w:pPr>
        <w:pStyle w:val="Text"/>
      </w:pPr>
      <w:r>
        <w:rPr>
          <w:noProof/>
        </w:rPr>
        <w:drawing>
          <wp:inline distT="0" distB="0" distL="0" distR="0" wp14:anchorId="0F7C55C2" wp14:editId="16030890">
            <wp:extent cx="5676900" cy="99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1DC2" w14:textId="77777777" w:rsidR="00CB7012" w:rsidRDefault="00CB7012" w:rsidP="00CB7012">
      <w:pPr>
        <w:pStyle w:val="Headings"/>
      </w:pPr>
      <w:bookmarkStart w:id="0" w:name="_Hlk47532707"/>
      <w:r w:rsidRPr="009C5459">
        <w:t>Get Ready</w:t>
      </w:r>
    </w:p>
    <w:bookmarkEnd w:id="0"/>
    <w:p w14:paraId="23FEDFCD" w14:textId="3B2A8E6E" w:rsidR="00CB7012" w:rsidRDefault="00DD4498" w:rsidP="00DD4498">
      <w:pPr>
        <w:pStyle w:val="Text"/>
        <w:numPr>
          <w:ilvl w:val="0"/>
          <w:numId w:val="18"/>
        </w:numPr>
        <w:spacing w:after="0" w:line="252" w:lineRule="auto"/>
      </w:pPr>
      <w:r w:rsidRPr="00E966CC">
        <w:rPr>
          <w:b/>
          <w:bCs/>
        </w:rPr>
        <w:t>Get project</w:t>
      </w:r>
      <w:r>
        <w:t>: Click on “</w:t>
      </w:r>
      <w:r w:rsidRPr="00E966CC">
        <w:rPr>
          <w:b/>
          <w:bCs/>
        </w:rPr>
        <w:t>Code</w:t>
      </w:r>
      <w:r>
        <w:t>” and then click save</w:t>
      </w:r>
      <w:r>
        <w:rPr>
          <w:rFonts w:hint="cs"/>
        </w:rPr>
        <w:t xml:space="preserve"> </w:t>
      </w:r>
    </w:p>
    <w:p w14:paraId="3ADB4EFA" w14:textId="520B5B5B" w:rsidR="00CB7012" w:rsidRDefault="00CB7012" w:rsidP="00CB7012">
      <w:pPr>
        <w:pStyle w:val="Headings"/>
      </w:pPr>
      <w:bookmarkStart w:id="1" w:name="_Hlk47535250"/>
      <w:bookmarkStart w:id="2" w:name="_Hlk47532717"/>
      <w:r w:rsidRPr="00D0789D">
        <w:t>Add Your Code</w:t>
      </w:r>
      <w:bookmarkEnd w:id="1"/>
      <w:bookmarkEnd w:id="2"/>
    </w:p>
    <w:p w14:paraId="00B401A4" w14:textId="23E02985" w:rsidR="000741AB" w:rsidRPr="00CB7012" w:rsidRDefault="00DD4498" w:rsidP="00CB7012">
      <w:pPr>
        <w:pStyle w:val="Text"/>
        <w:numPr>
          <w:ilvl w:val="0"/>
          <w:numId w:val="18"/>
        </w:numPr>
        <w:spacing w:after="0"/>
      </w:pPr>
      <w:r>
        <w:rPr>
          <w:b/>
          <w:bCs/>
        </w:rPr>
        <w:t>Main</w:t>
      </w:r>
      <w:r w:rsidRPr="004C2B58">
        <w:rPr>
          <w:b/>
          <w:bCs/>
        </w:rPr>
        <w:t xml:space="preserve"> block</w:t>
      </w:r>
      <w:r>
        <w:t>:</w:t>
      </w:r>
      <w:r w:rsidRPr="00A75333">
        <w:t xml:space="preserve"> </w:t>
      </w:r>
      <w:r w:rsidR="003176CB" w:rsidRPr="00CB7012">
        <w:t>Calculate and print BMI</w:t>
      </w:r>
      <w:r w:rsidR="00AD6BA0">
        <w:t xml:space="preserve">. </w:t>
      </w:r>
      <w:r w:rsidR="00AD6BA0" w:rsidRPr="00CB7012">
        <w:t xml:space="preserve">If BMI </w:t>
      </w:r>
      <w:r w:rsidR="00AD6BA0">
        <w:t xml:space="preserve">is low, </w:t>
      </w:r>
      <w:r w:rsidR="00AD6BA0" w:rsidRPr="00CB7012">
        <w:t xml:space="preserve">less than </w:t>
      </w:r>
      <w:r w:rsidR="00AD6BA0">
        <w:t>18.5</w:t>
      </w:r>
      <w:r w:rsidR="00AD6BA0" w:rsidRPr="00CB7012">
        <w:t xml:space="preserve">, </w:t>
      </w:r>
      <w:r w:rsidR="00AD6BA0">
        <w:t>print message ‘purple’</w:t>
      </w:r>
    </w:p>
    <w:p w14:paraId="5CD995F3" w14:textId="77777777" w:rsidR="003176CB" w:rsidRPr="00CB7012" w:rsidRDefault="003176CB" w:rsidP="00CB7012">
      <w:pPr>
        <w:pStyle w:val="Code"/>
        <w:spacing w:after="0"/>
      </w:pPr>
      <w:r w:rsidRPr="00CB7012">
        <w:t>height = h/</w:t>
      </w:r>
      <w:proofErr w:type="gramStart"/>
      <w:r w:rsidRPr="00CB7012">
        <w:t>100;</w:t>
      </w:r>
      <w:proofErr w:type="gramEnd"/>
    </w:p>
    <w:p w14:paraId="225A67F7" w14:textId="77777777" w:rsidR="003176CB" w:rsidRPr="00CB7012" w:rsidRDefault="003176CB" w:rsidP="00CB7012">
      <w:pPr>
        <w:pStyle w:val="Code"/>
        <w:spacing w:after="0"/>
      </w:pPr>
      <w:proofErr w:type="spellStart"/>
      <w:r w:rsidRPr="00CB7012">
        <w:t>bmi</w:t>
      </w:r>
      <w:proofErr w:type="spellEnd"/>
      <w:r w:rsidRPr="00CB7012">
        <w:t>=weight/(height*height</w:t>
      </w:r>
      <w:proofErr w:type="gramStart"/>
      <w:r w:rsidRPr="00CB7012">
        <w:t>);</w:t>
      </w:r>
      <w:proofErr w:type="gramEnd"/>
    </w:p>
    <w:p w14:paraId="0581AC62" w14:textId="29E2A933" w:rsidR="003176CB" w:rsidRPr="00CB7012" w:rsidRDefault="000111EE" w:rsidP="00CB7012">
      <w:pPr>
        <w:pStyle w:val="Code"/>
        <w:spacing w:after="0"/>
      </w:pPr>
      <w:proofErr w:type="spellStart"/>
      <w:proofErr w:type="gramStart"/>
      <w:r w:rsidRPr="00CB7012">
        <w:t>printf</w:t>
      </w:r>
      <w:proofErr w:type="spellEnd"/>
      <w:r w:rsidRPr="00CB7012">
        <w:t>(</w:t>
      </w:r>
      <w:proofErr w:type="gramEnd"/>
      <w:r w:rsidRPr="00CB7012">
        <w:t>"\</w:t>
      </w:r>
      <w:proofErr w:type="spellStart"/>
      <w:r w:rsidRPr="00CB7012">
        <w:t>nBody</w:t>
      </w:r>
      <w:proofErr w:type="spellEnd"/>
      <w:r w:rsidRPr="00CB7012">
        <w:t xml:space="preserve"> Mass Index is %f\n",</w:t>
      </w:r>
      <w:proofErr w:type="spellStart"/>
      <w:r w:rsidRPr="00CB7012">
        <w:t>bmi</w:t>
      </w:r>
      <w:proofErr w:type="spellEnd"/>
      <w:r w:rsidRPr="00CB7012">
        <w:t>)</w:t>
      </w:r>
      <w:r w:rsidR="003176CB" w:rsidRPr="00CB7012">
        <w:t>;</w:t>
      </w:r>
    </w:p>
    <w:p w14:paraId="72BE92FB" w14:textId="6D66363D" w:rsidR="00F954CA" w:rsidRPr="00CB7012" w:rsidRDefault="00A33A8F" w:rsidP="00CB7012">
      <w:pPr>
        <w:pStyle w:val="Code"/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B7C7CD" wp14:editId="2F6CC02A">
                <wp:simplePos x="0" y="0"/>
                <wp:positionH relativeFrom="column">
                  <wp:posOffset>4116705</wp:posOffset>
                </wp:positionH>
                <wp:positionV relativeFrom="paragraph">
                  <wp:posOffset>40005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DC91E" w14:textId="1FC78E45" w:rsidR="00CB7012" w:rsidRDefault="00CB7012">
                            <w:r>
                              <w:t>Here's our IF condition to decide!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B7C7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4.15pt;margin-top:3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Cw&#10;LUr34AAAAAoBAAAPAAAAAAAAAAAAAAAAAGgEAABkcnMvZG93bnJldi54bWxQSwUGAAAAAAQABADz&#10;AAAAdQUAAAAA&#10;" stroked="f">
                <v:textbox style="mso-fit-shape-to-text:t">
                  <w:txbxContent>
                    <w:p w14:paraId="05BDC91E" w14:textId="1FC78E45" w:rsidR="00CB7012" w:rsidRDefault="00CB7012">
                      <w:r>
                        <w:t>Here's our IF condition to decide!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70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9C03D" wp14:editId="2FD81A71">
                <wp:simplePos x="0" y="0"/>
                <wp:positionH relativeFrom="column">
                  <wp:posOffset>3190875</wp:posOffset>
                </wp:positionH>
                <wp:positionV relativeFrom="paragraph">
                  <wp:posOffset>71755</wp:posOffset>
                </wp:positionV>
                <wp:extent cx="600075" cy="123825"/>
                <wp:effectExtent l="0" t="0" r="66675" b="85725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1238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497EB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251.25pt;margin-top:5.65pt;width:47.2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" strokecolor="black [3200]" strokeweight=".5pt">
                <v:stroke endarrow="block"/>
              </v:shape>
            </w:pict>
          </mc:Fallback>
        </mc:AlternateContent>
      </w:r>
      <w:r w:rsidR="00F954CA" w:rsidRPr="00CB7012">
        <w:t>if (</w:t>
      </w:r>
      <w:proofErr w:type="spellStart"/>
      <w:r w:rsidR="00F954CA" w:rsidRPr="00CB7012">
        <w:t>bmi</w:t>
      </w:r>
      <w:proofErr w:type="spellEnd"/>
      <w:r w:rsidR="00F954CA" w:rsidRPr="00CB7012">
        <w:t>&lt;18.5)</w:t>
      </w:r>
    </w:p>
    <w:p w14:paraId="1419AB96" w14:textId="0B1550D1" w:rsidR="00F954CA" w:rsidRPr="00CB7012" w:rsidRDefault="00F954CA" w:rsidP="00CB7012">
      <w:pPr>
        <w:pStyle w:val="Code"/>
        <w:spacing w:after="0"/>
      </w:pPr>
      <w:r w:rsidRPr="00CB7012">
        <w:t xml:space="preserve">    </w:t>
      </w:r>
      <w:proofErr w:type="spellStart"/>
      <w:proofErr w:type="gramStart"/>
      <w:r w:rsidR="000111EE" w:rsidRPr="00CB7012">
        <w:t>printf</w:t>
      </w:r>
      <w:proofErr w:type="spellEnd"/>
      <w:r w:rsidR="000111EE" w:rsidRPr="00CB7012">
        <w:t>(</w:t>
      </w:r>
      <w:proofErr w:type="gramEnd"/>
      <w:r w:rsidR="000111EE" w:rsidRPr="00CB7012">
        <w:t xml:space="preserve">"Result : </w:t>
      </w:r>
      <w:r w:rsidR="0024112F">
        <w:t>%s</w:t>
      </w:r>
      <w:r w:rsidR="000111EE" w:rsidRPr="00CB7012">
        <w:t>\n\n"</w:t>
      </w:r>
      <w:r w:rsidR="0024112F">
        <w:t>, purple</w:t>
      </w:r>
      <w:r w:rsidR="000111EE" w:rsidRPr="00CB7012">
        <w:t>)</w:t>
      </w:r>
      <w:r w:rsidRPr="00CB7012">
        <w:t>;</w:t>
      </w:r>
    </w:p>
    <w:p w14:paraId="7F310610" w14:textId="77777777" w:rsidR="00AA2C7A" w:rsidRPr="00EE385E" w:rsidRDefault="00AA2C7A" w:rsidP="00AA2C7A">
      <w:pPr>
        <w:pStyle w:val="Headings"/>
      </w:pPr>
      <w:r w:rsidRPr="00EE385E">
        <w:t>Try It Out!</w:t>
      </w:r>
    </w:p>
    <w:p w14:paraId="32913392" w14:textId="26EFF60F" w:rsidR="00DD4498" w:rsidRDefault="00DD4498" w:rsidP="00DD4498">
      <w:pPr>
        <w:pStyle w:val="Text"/>
        <w:numPr>
          <w:ilvl w:val="0"/>
          <w:numId w:val="18"/>
        </w:numPr>
        <w:spacing w:after="0"/>
      </w:pPr>
      <w:bookmarkStart w:id="3" w:name="_Hlk48219587"/>
      <w:r w:rsidRPr="00EE385E">
        <w:t xml:space="preserve">Click </w:t>
      </w:r>
      <w:r>
        <w:t xml:space="preserve">on </w:t>
      </w:r>
      <w:r w:rsidRPr="00AA1697">
        <w:rPr>
          <w:b/>
          <w:bCs/>
        </w:rPr>
        <w:t>Save</w:t>
      </w:r>
      <w:r>
        <w:t xml:space="preserve">. Click on </w:t>
      </w:r>
      <w:r w:rsidRPr="00AA1697">
        <w:rPr>
          <w:b/>
          <w:bCs/>
        </w:rPr>
        <w:t>Run</w:t>
      </w:r>
      <w:r w:rsidRPr="00EE385E">
        <w:t>.</w:t>
      </w:r>
      <w:bookmarkEnd w:id="3"/>
    </w:p>
    <w:p w14:paraId="16C2A075" w14:textId="07742602" w:rsidR="00AA2C7A" w:rsidRPr="00EE385E" w:rsidRDefault="00DD4498" w:rsidP="00DD4498">
      <w:pPr>
        <w:pStyle w:val="Text"/>
        <w:numPr>
          <w:ilvl w:val="0"/>
          <w:numId w:val="18"/>
        </w:numPr>
        <w:spacing w:after="0"/>
      </w:pPr>
      <w:r>
        <w:t xml:space="preserve">Remember! </w:t>
      </w:r>
      <w:r w:rsidRPr="00E966CC">
        <w:rPr>
          <w:b/>
          <w:bCs/>
        </w:rPr>
        <w:t>return 0</w:t>
      </w:r>
      <w:r w:rsidRPr="00E966CC">
        <w:t xml:space="preserve"> is used at the end of main block to indicate program has completed successfully.</w:t>
      </w:r>
    </w:p>
    <w:p w14:paraId="63155D4C" w14:textId="1CD9FD17" w:rsidR="00223CA5" w:rsidRPr="00C30010" w:rsidRDefault="00223CA5" w:rsidP="00C30010">
      <w:pPr>
        <w:pStyle w:val="ProjectTitle"/>
      </w:pPr>
      <w:r w:rsidRPr="00C30010">
        <w:t>Challenge!</w:t>
      </w:r>
    </w:p>
    <w:p w14:paraId="52C6E19C" w14:textId="2064DAC8" w:rsidR="00A138E5" w:rsidRPr="00A138E5" w:rsidRDefault="00A138E5" w:rsidP="00DE39AA">
      <w:pPr>
        <w:pStyle w:val="ChallengeHeadings"/>
      </w:pPr>
      <w:r>
        <w:t xml:space="preserve">Check for normal </w:t>
      </w:r>
      <w:r w:rsidR="002E3DE2">
        <w:t>BMI</w:t>
      </w:r>
    </w:p>
    <w:p w14:paraId="64F5FEF7" w14:textId="4790A718" w:rsidR="006610D1" w:rsidRPr="00A138E5" w:rsidRDefault="00AD6BA0" w:rsidP="00A138E5">
      <w:pPr>
        <w:pStyle w:val="Text"/>
        <w:spacing w:after="0"/>
      </w:pPr>
      <w:r>
        <w:t>I</w:t>
      </w:r>
      <w:r w:rsidR="00F954CA" w:rsidRPr="00A138E5">
        <w:t xml:space="preserve">f BMI greater than </w:t>
      </w:r>
      <w:r w:rsidR="002E3DE2">
        <w:t>18.5</w:t>
      </w:r>
      <w:r w:rsidR="00F954CA" w:rsidRPr="00A138E5">
        <w:t xml:space="preserve"> and less than </w:t>
      </w:r>
      <w:r w:rsidR="002E3DE2">
        <w:t>25</w:t>
      </w:r>
      <w:r w:rsidR="00F954CA" w:rsidRPr="00A138E5">
        <w:t xml:space="preserve">, </w:t>
      </w:r>
      <w:r w:rsidR="00A33A8F">
        <w:t>print</w:t>
      </w:r>
      <w:r w:rsidR="00F954CA" w:rsidRPr="00A138E5">
        <w:t xml:space="preserve"> </w:t>
      </w:r>
      <w:r>
        <w:t>message ‘green’</w:t>
      </w:r>
    </w:p>
    <w:p w14:paraId="0D660145" w14:textId="6ABF5C2A" w:rsidR="008636FD" w:rsidRDefault="008636FD" w:rsidP="00A138E5">
      <w:pPr>
        <w:pStyle w:val="Text"/>
        <w:spacing w:after="0"/>
      </w:pPr>
      <w:r w:rsidRPr="00A138E5">
        <w:t>Hint:</w:t>
      </w:r>
    </w:p>
    <w:p w14:paraId="102E8DB5" w14:textId="2733A346" w:rsidR="008636FD" w:rsidRPr="00A71CA1" w:rsidRDefault="002631F6" w:rsidP="00A71CA1">
      <w:pPr>
        <w:pStyle w:val="Code"/>
        <w:spacing w:after="0"/>
      </w:pPr>
      <w:r>
        <w:t xml:space="preserve">else </w:t>
      </w:r>
      <w:r w:rsidR="008636FD" w:rsidRPr="00A71CA1">
        <w:t>if (</w:t>
      </w:r>
      <w:proofErr w:type="spellStart"/>
      <w:r w:rsidR="008636FD" w:rsidRPr="00A71CA1">
        <w:t>bmi</w:t>
      </w:r>
      <w:proofErr w:type="spellEnd"/>
      <w:r w:rsidR="008636FD" w:rsidRPr="00A71CA1">
        <w:t xml:space="preserve">&gt;=18.5 &amp;&amp; </w:t>
      </w:r>
      <w:proofErr w:type="spellStart"/>
      <w:r w:rsidR="008636FD" w:rsidRPr="00A71CA1">
        <w:t>bmi</w:t>
      </w:r>
      <w:proofErr w:type="spellEnd"/>
      <w:r w:rsidR="008636FD" w:rsidRPr="00A71CA1">
        <w:t>&lt;25)</w:t>
      </w:r>
    </w:p>
    <w:p w14:paraId="64FF0C3A" w14:textId="11FB3EEB" w:rsidR="008636FD" w:rsidRPr="00A71CA1" w:rsidRDefault="008636FD" w:rsidP="00A71CA1">
      <w:pPr>
        <w:pStyle w:val="Code"/>
        <w:spacing w:after="0"/>
      </w:pPr>
      <w:r w:rsidRPr="00A71CA1">
        <w:t xml:space="preserve">    </w:t>
      </w:r>
      <w:proofErr w:type="spellStart"/>
      <w:proofErr w:type="gramStart"/>
      <w:r w:rsidRPr="00A71CA1">
        <w:t>printf</w:t>
      </w:r>
      <w:proofErr w:type="spellEnd"/>
      <w:r w:rsidRPr="00A71CA1">
        <w:t>(</w:t>
      </w:r>
      <w:proofErr w:type="gramEnd"/>
      <w:r w:rsidRPr="00A71CA1">
        <w:t xml:space="preserve">"Result : </w:t>
      </w:r>
      <w:r w:rsidR="00102751">
        <w:t>%s</w:t>
      </w:r>
      <w:r w:rsidRPr="00A71CA1">
        <w:t>\n\n"</w:t>
      </w:r>
      <w:r w:rsidR="00102751">
        <w:t>, green</w:t>
      </w:r>
      <w:r w:rsidRPr="00A71CA1">
        <w:t>);</w:t>
      </w:r>
    </w:p>
    <w:p w14:paraId="05AA22AA" w14:textId="7DB1B1A2" w:rsidR="00A138E5" w:rsidRPr="00A138E5" w:rsidRDefault="00A33A8F" w:rsidP="004865E5">
      <w:pPr>
        <w:pStyle w:val="ChallengeHeadings"/>
      </w:pPr>
      <w:r>
        <w:t>H</w:t>
      </w:r>
      <w:r w:rsidR="002E3DE2">
        <w:t>igh BMI</w:t>
      </w:r>
    </w:p>
    <w:p w14:paraId="051761C1" w14:textId="3084E661" w:rsidR="00223CA5" w:rsidRDefault="00FD5B70" w:rsidP="00A138E5">
      <w:pPr>
        <w:pStyle w:val="Text"/>
        <w:spacing w:after="0"/>
      </w:pPr>
      <w:r w:rsidRPr="00A138E5">
        <w:t xml:space="preserve">If BMI greater than </w:t>
      </w:r>
      <w:r w:rsidR="002631F6">
        <w:t>25</w:t>
      </w:r>
      <w:r w:rsidRPr="00A138E5">
        <w:t xml:space="preserve">, </w:t>
      </w:r>
      <w:r w:rsidR="00102751">
        <w:t xml:space="preserve">print </w:t>
      </w:r>
      <w:r w:rsidR="002E3DE2">
        <w:t xml:space="preserve">the </w:t>
      </w:r>
      <w:r w:rsidR="00102751">
        <w:t>messag</w:t>
      </w:r>
      <w:r w:rsidR="002E3DE2">
        <w:t xml:space="preserve">e </w:t>
      </w:r>
      <w:r w:rsidR="00AD6BA0">
        <w:t>‘yellow’</w:t>
      </w:r>
    </w:p>
    <w:p w14:paraId="60426D67" w14:textId="6D8AADF6" w:rsidR="00102751" w:rsidRPr="002631F6" w:rsidRDefault="00102751" w:rsidP="002631F6">
      <w:pPr>
        <w:shd w:val="clear" w:color="auto" w:fill="FFFFFE"/>
        <w:spacing w:after="0" w:line="285" w:lineRule="atLeast"/>
        <w:rPr>
          <w:rFonts w:ascii="Courier New" w:hAnsi="Courier New"/>
        </w:rPr>
      </w:pPr>
    </w:p>
    <w:p w14:paraId="4BC3949B" w14:textId="4B9AFF22" w:rsidR="00097FDA" w:rsidRDefault="00A33A8F" w:rsidP="00902223">
      <w:pPr>
        <w:pStyle w:val="ChallengeHeadings"/>
      </w:pPr>
      <w:r>
        <w:lastRenderedPageBreak/>
        <w:t>Clean Inputs</w:t>
      </w:r>
    </w:p>
    <w:p w14:paraId="75D8B623" w14:textId="14D57075" w:rsidR="00902223" w:rsidRDefault="00A33A8F" w:rsidP="00A138E5">
      <w:pPr>
        <w:pStyle w:val="Text"/>
        <w:spacing w:after="0"/>
      </w:pPr>
      <w:r>
        <w:t>If BMI is less than or equal to 0, print “Recheck inputs and try again”</w:t>
      </w:r>
    </w:p>
    <w:p w14:paraId="709F5494" w14:textId="5E137BB7" w:rsidR="005C3FB4" w:rsidRPr="00B912A2" w:rsidRDefault="005C3FB4" w:rsidP="005C3FB4">
      <w:pPr>
        <w:pStyle w:val="Headings"/>
      </w:pPr>
      <w:bookmarkStart w:id="4" w:name="_Hlk125626436"/>
      <w:proofErr w:type="spellStart"/>
      <w:r>
        <w:t>FizzBuzz</w:t>
      </w:r>
      <w:proofErr w:type="spellEnd"/>
      <w:r w:rsidRPr="00B912A2">
        <w:t xml:space="preserve"> – New Project</w:t>
      </w:r>
    </w:p>
    <w:bookmarkEnd w:id="4"/>
    <w:p w14:paraId="5B47E815" w14:textId="4BD43DEA" w:rsidR="005C3FB4" w:rsidRPr="00A138E5" w:rsidRDefault="007C410B" w:rsidP="005C3FB4">
      <w:pPr>
        <w:pStyle w:val="Text"/>
      </w:pPr>
      <w:r>
        <w:t xml:space="preserve">Print </w:t>
      </w:r>
      <w:r w:rsidR="005C3FB4">
        <w:t>number</w:t>
      </w:r>
      <w:r w:rsidR="00496780">
        <w:t>s</w:t>
      </w:r>
      <w:r w:rsidR="005C3FB4">
        <w:t xml:space="preserve"> 1 to 50</w:t>
      </w:r>
      <w:r>
        <w:t xml:space="preserve">. For each number, </w:t>
      </w:r>
      <w:r w:rsidR="005C3FB4">
        <w:t>if divisible by 3</w:t>
      </w:r>
      <w:r>
        <w:t xml:space="preserve"> p</w:t>
      </w:r>
      <w:r w:rsidRPr="00915601">
        <w:t xml:space="preserve">rint </w:t>
      </w:r>
      <w:r>
        <w:t>“Fizz”</w:t>
      </w:r>
      <w:r w:rsidR="005C3FB4">
        <w:t xml:space="preserve">, if divisible by 5 </w:t>
      </w:r>
      <w:r>
        <w:t xml:space="preserve">print “Buzz” </w:t>
      </w:r>
      <w:r w:rsidR="005C3FB4">
        <w:t>and if divisible by 15</w:t>
      </w:r>
      <w:r>
        <w:t xml:space="preserve"> print “</w:t>
      </w:r>
      <w:proofErr w:type="spellStart"/>
      <w:r>
        <w:t>FizzBuzz</w:t>
      </w:r>
      <w:proofErr w:type="spellEnd"/>
      <w:r>
        <w:t>”</w:t>
      </w:r>
    </w:p>
    <w:p w14:paraId="4A90A863" w14:textId="77777777" w:rsidR="004A1788" w:rsidRPr="00FD35B9" w:rsidRDefault="004A1788" w:rsidP="004A1788">
      <w:pPr>
        <w:pStyle w:val="ProjectTitle"/>
      </w:pPr>
      <w:r w:rsidRPr="00FD35B9">
        <w:t>Test Yourself</w:t>
      </w:r>
    </w:p>
    <w:p w14:paraId="2A98AD3E" w14:textId="73D3EEC3" w:rsidR="004A1788" w:rsidRDefault="004A1788" w:rsidP="004A1788">
      <w:pPr>
        <w:pStyle w:val="Text"/>
      </w:pPr>
      <w:r>
        <w:t xml:space="preserve">What will be printed when this code is run? </w:t>
      </w:r>
    </w:p>
    <w:p w14:paraId="50D0E20C" w14:textId="77777777" w:rsidR="00003F6C" w:rsidRDefault="00003F6C" w:rsidP="00003F6C">
      <w:pPr>
        <w:pStyle w:val="Code"/>
        <w:spacing w:after="0"/>
      </w:pPr>
      <w:r>
        <w:t xml:space="preserve">if (4 &lt; 5) </w:t>
      </w:r>
    </w:p>
    <w:p w14:paraId="787CBBA0" w14:textId="77777777" w:rsidR="00003F6C" w:rsidRDefault="00003F6C" w:rsidP="00003F6C">
      <w:pPr>
        <w:pStyle w:val="Code"/>
        <w:spacing w:after="0"/>
        <w:ind w:firstLine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"); </w:t>
      </w:r>
    </w:p>
    <w:p w14:paraId="6436DE16" w14:textId="77777777" w:rsidR="00003F6C" w:rsidRDefault="00003F6C" w:rsidP="00003F6C">
      <w:pPr>
        <w:pStyle w:val="Code"/>
        <w:spacing w:after="0"/>
      </w:pPr>
      <w:r>
        <w:t xml:space="preserve">else </w:t>
      </w:r>
    </w:p>
    <w:p w14:paraId="27F2E0AA" w14:textId="77777777" w:rsidR="00003F6C" w:rsidRDefault="00003F6C" w:rsidP="00003F6C">
      <w:pPr>
        <w:pStyle w:val="Code"/>
        <w:spacing w:after="0"/>
        <w:ind w:firstLine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");</w:t>
      </w:r>
    </w:p>
    <w:p w14:paraId="2BA1981A" w14:textId="77777777" w:rsidR="00003F6C" w:rsidRDefault="00003F6C" w:rsidP="00003F6C">
      <w:pPr>
        <w:pStyle w:val="Text"/>
        <w:spacing w:after="0"/>
      </w:pPr>
      <w:r>
        <w:t xml:space="preserve">A </w:t>
      </w:r>
    </w:p>
    <w:p w14:paraId="7154D5B7" w14:textId="77777777" w:rsidR="00003F6C" w:rsidRDefault="00003F6C" w:rsidP="00003F6C">
      <w:pPr>
        <w:pStyle w:val="Text"/>
        <w:spacing w:after="0"/>
      </w:pPr>
      <w:r>
        <w:t xml:space="preserve">A B </w:t>
      </w:r>
    </w:p>
    <w:p w14:paraId="5E97B721" w14:textId="77777777" w:rsidR="00003F6C" w:rsidRDefault="00003F6C" w:rsidP="00003F6C">
      <w:pPr>
        <w:pStyle w:val="Text"/>
        <w:spacing w:after="0"/>
      </w:pPr>
      <w:r>
        <w:t xml:space="preserve">B </w:t>
      </w:r>
    </w:p>
    <w:p w14:paraId="4F6D6CC7" w14:textId="7D594B52" w:rsidR="004A1788" w:rsidRDefault="00003F6C" w:rsidP="00003F6C">
      <w:pPr>
        <w:pStyle w:val="Text"/>
      </w:pPr>
      <w:r>
        <w:t>B A</w:t>
      </w:r>
    </w:p>
    <w:p w14:paraId="77F7714F" w14:textId="77777777" w:rsidR="004A1788" w:rsidRPr="00FD35B9" w:rsidRDefault="004A1788" w:rsidP="004A1788">
      <w:pPr>
        <w:pStyle w:val="Headings"/>
      </w:pPr>
      <w:r w:rsidRPr="00FD35B9">
        <w:t>Fun Fact!</w:t>
      </w:r>
    </w:p>
    <w:p w14:paraId="331049DE" w14:textId="77810A82" w:rsidR="004A1788" w:rsidRPr="00EB101A" w:rsidRDefault="00252BA8" w:rsidP="004A1788">
      <w:pPr>
        <w:pStyle w:val="Text"/>
        <w:spacing w:after="0"/>
      </w:pPr>
      <w:r>
        <w:t xml:space="preserve">In </w:t>
      </w:r>
      <w:proofErr w:type="spellStart"/>
      <w:proofErr w:type="gramStart"/>
      <w:r>
        <w:t>printf</w:t>
      </w:r>
      <w:proofErr w:type="spellEnd"/>
      <w:r>
        <w:t>() and</w:t>
      </w:r>
      <w:proofErr w:type="gramEnd"/>
      <w:r>
        <w:t xml:space="preserve"> </w:t>
      </w:r>
      <w:proofErr w:type="spellStart"/>
      <w:r>
        <w:t>scanf</w:t>
      </w:r>
      <w:proofErr w:type="spellEnd"/>
      <w:r>
        <w:t>(), %d indicates variable must be an integer</w:t>
      </w:r>
      <w:r w:rsidR="00BD3C9C">
        <w:t>.</w:t>
      </w:r>
    </w:p>
    <w:sectPr w:rsidR="004A1788" w:rsidRPr="00EB101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5CE736" w14:textId="77777777" w:rsidR="009E4869" w:rsidRDefault="009E4869" w:rsidP="00DD1C29">
      <w:pPr>
        <w:spacing w:after="0" w:line="240" w:lineRule="auto"/>
      </w:pPr>
      <w:r>
        <w:separator/>
      </w:r>
    </w:p>
  </w:endnote>
  <w:endnote w:type="continuationSeparator" w:id="0">
    <w:p w14:paraId="1729FB7A" w14:textId="77777777" w:rsidR="009E4869" w:rsidRDefault="009E4869" w:rsidP="00DD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 ExtraBold">
    <w:altName w:val="Assistant ExtraBold"/>
    <w:charset w:val="B1"/>
    <w:family w:val="auto"/>
    <w:pitch w:val="variable"/>
    <w:sig w:usb0="A00008FF" w:usb1="4000204B" w:usb2="00000000" w:usb3="00000000" w:csb0="0000002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5DB14" w14:textId="04415F4E" w:rsidR="00483218" w:rsidRPr="004D45A3" w:rsidRDefault="004D45A3" w:rsidP="004D45A3">
    <w:pPr>
      <w:pStyle w:val="Footer"/>
      <w:rPr>
        <w:rFonts w:ascii="Book Antiqua" w:hAnsi="Book Antiqua"/>
        <w:sz w:val="20"/>
        <w:szCs w:val="20"/>
      </w:rPr>
    </w:pPr>
    <w:r w:rsidRPr="004D45A3">
      <w:rPr>
        <w:rFonts w:ascii="Book Antiqua" w:hAnsi="Book Antiqua"/>
        <w:sz w:val="20"/>
        <w:szCs w:val="20"/>
      </w:rPr>
      <w:tab/>
    </w:r>
    <w:sdt>
      <w:sdtPr>
        <w:rPr>
          <w:rFonts w:ascii="Book Antiqua" w:hAnsi="Book Antiqua"/>
          <w:sz w:val="20"/>
          <w:szCs w:val="20"/>
        </w:rPr>
        <w:id w:val="7791484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83218" w:rsidRPr="004D45A3">
          <w:rPr>
            <w:rFonts w:ascii="Book Antiqua" w:hAnsi="Book Antiqua"/>
            <w:sz w:val="20"/>
            <w:szCs w:val="20"/>
          </w:rPr>
          <w:fldChar w:fldCharType="begin"/>
        </w:r>
        <w:r w:rsidR="00483218" w:rsidRPr="004D45A3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483218" w:rsidRPr="004D45A3">
          <w:rPr>
            <w:rFonts w:ascii="Book Antiqua" w:hAnsi="Book Antiqua"/>
            <w:sz w:val="20"/>
            <w:szCs w:val="20"/>
          </w:rPr>
          <w:fldChar w:fldCharType="separate"/>
        </w:r>
        <w:r w:rsidR="008A1374" w:rsidRPr="004D45A3">
          <w:rPr>
            <w:rFonts w:ascii="Book Antiqua" w:hAnsi="Book Antiqua"/>
            <w:noProof/>
            <w:sz w:val="20"/>
            <w:szCs w:val="20"/>
          </w:rPr>
          <w:t>2</w:t>
        </w:r>
        <w:r w:rsidR="00483218" w:rsidRPr="004D45A3">
          <w:rPr>
            <w:rFonts w:ascii="Book Antiqua" w:hAnsi="Book Antiqua"/>
            <w:noProof/>
            <w:sz w:val="20"/>
            <w:szCs w:val="20"/>
          </w:rPr>
          <w:fldChar w:fldCharType="end"/>
        </w:r>
        <w:r>
          <w:rPr>
            <w:rFonts w:ascii="Book Antiqua" w:hAnsi="Book Antiqua"/>
            <w:noProof/>
            <w:sz w:val="20"/>
            <w:szCs w:val="20"/>
          </w:rPr>
          <w:tab/>
        </w:r>
        <w:r w:rsidRPr="004D45A3">
          <w:rPr>
            <w:rFonts w:ascii="Book Antiqua" w:hAnsi="Book Antiqua"/>
            <w:sz w:val="20"/>
            <w:szCs w:val="20"/>
          </w:rPr>
          <w:t xml:space="preserve">Level: </w:t>
        </w:r>
        <w:r w:rsidR="00225DCA">
          <w:rPr>
            <w:rFonts w:ascii="Book Antiqua" w:hAnsi="Book Antiqua"/>
            <w:sz w:val="20"/>
            <w:szCs w:val="20"/>
          </w:rPr>
          <w:t>C</w:t>
        </w:r>
        <w:r w:rsidRPr="004D45A3">
          <w:rPr>
            <w:rFonts w:ascii="Book Antiqua" w:hAnsi="Book Antiqua"/>
            <w:sz w:val="20"/>
            <w:szCs w:val="20"/>
          </w:rPr>
          <w:t>-1</w:t>
        </w:r>
      </w:sdtContent>
    </w:sdt>
  </w:p>
  <w:p w14:paraId="24227345" w14:textId="77777777" w:rsidR="00483218" w:rsidRDefault="00483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AF98AD" w14:textId="77777777" w:rsidR="009E4869" w:rsidRDefault="009E4869" w:rsidP="00DD1C29">
      <w:pPr>
        <w:spacing w:after="0" w:line="240" w:lineRule="auto"/>
      </w:pPr>
      <w:r>
        <w:separator/>
      </w:r>
    </w:p>
  </w:footnote>
  <w:footnote w:type="continuationSeparator" w:id="0">
    <w:p w14:paraId="332DD4D7" w14:textId="77777777" w:rsidR="009E4869" w:rsidRDefault="009E4869" w:rsidP="00DD1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5E2FB" w14:textId="77777777" w:rsidR="00DD1C29" w:rsidRDefault="00DD1C29">
    <w:pPr>
      <w:pStyle w:val="Header"/>
    </w:pPr>
    <w:r>
      <w:rPr>
        <w:noProof/>
        <w:lang w:val="en-AU" w:eastAsia="en-AU"/>
      </w:rPr>
      <w:drawing>
        <wp:inline distT="0" distB="0" distL="0" distR="0" wp14:anchorId="69DA0A56" wp14:editId="6CCB83CB">
          <wp:extent cx="1495407" cy="92392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08778B"/>
    <w:multiLevelType w:val="hybridMultilevel"/>
    <w:tmpl w:val="AAA04E5C"/>
    <w:lvl w:ilvl="0" w:tplc="14E63C1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9574F"/>
    <w:multiLevelType w:val="hybridMultilevel"/>
    <w:tmpl w:val="662C0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93EC2"/>
    <w:multiLevelType w:val="hybridMultilevel"/>
    <w:tmpl w:val="978C4F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A539D"/>
    <w:multiLevelType w:val="hybridMultilevel"/>
    <w:tmpl w:val="9DF692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02D07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97A01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40998"/>
    <w:multiLevelType w:val="hybridMultilevel"/>
    <w:tmpl w:val="94202F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33C71"/>
    <w:multiLevelType w:val="hybridMultilevel"/>
    <w:tmpl w:val="E3C24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45776"/>
    <w:multiLevelType w:val="hybridMultilevel"/>
    <w:tmpl w:val="094021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879A0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90345"/>
    <w:multiLevelType w:val="hybridMultilevel"/>
    <w:tmpl w:val="4E7A2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E1E9A"/>
    <w:multiLevelType w:val="hybridMultilevel"/>
    <w:tmpl w:val="6BBC8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92B05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79362">
    <w:abstractNumId w:val="0"/>
  </w:num>
  <w:num w:numId="2" w16cid:durableId="1413427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2970785">
    <w:abstractNumId w:val="0"/>
  </w:num>
  <w:num w:numId="4" w16cid:durableId="579289824">
    <w:abstractNumId w:val="0"/>
  </w:num>
  <w:num w:numId="5" w16cid:durableId="1136947568">
    <w:abstractNumId w:val="0"/>
  </w:num>
  <w:num w:numId="6" w16cid:durableId="664669182">
    <w:abstractNumId w:val="0"/>
  </w:num>
  <w:num w:numId="7" w16cid:durableId="847018404">
    <w:abstractNumId w:val="0"/>
  </w:num>
  <w:num w:numId="8" w16cid:durableId="1987273638">
    <w:abstractNumId w:val="0"/>
  </w:num>
  <w:num w:numId="9" w16cid:durableId="534126383">
    <w:abstractNumId w:val="0"/>
  </w:num>
  <w:num w:numId="10" w16cid:durableId="1301110992">
    <w:abstractNumId w:val="0"/>
  </w:num>
  <w:num w:numId="11" w16cid:durableId="964896219">
    <w:abstractNumId w:val="0"/>
  </w:num>
  <w:num w:numId="12" w16cid:durableId="1552113694">
    <w:abstractNumId w:val="0"/>
  </w:num>
  <w:num w:numId="13" w16cid:durableId="1862011773">
    <w:abstractNumId w:val="10"/>
  </w:num>
  <w:num w:numId="14" w16cid:durableId="345668199">
    <w:abstractNumId w:val="3"/>
  </w:num>
  <w:num w:numId="15" w16cid:durableId="1870875131">
    <w:abstractNumId w:val="8"/>
  </w:num>
  <w:num w:numId="16" w16cid:durableId="1130318258">
    <w:abstractNumId w:val="12"/>
  </w:num>
  <w:num w:numId="17" w16cid:durableId="143158341">
    <w:abstractNumId w:val="2"/>
  </w:num>
  <w:num w:numId="18" w16cid:durableId="476147921">
    <w:abstractNumId w:val="5"/>
  </w:num>
  <w:num w:numId="19" w16cid:durableId="6662530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7930529">
    <w:abstractNumId w:val="9"/>
  </w:num>
  <w:num w:numId="21" w16cid:durableId="1328750088">
    <w:abstractNumId w:val="7"/>
  </w:num>
  <w:num w:numId="22" w16cid:durableId="663357427">
    <w:abstractNumId w:val="11"/>
  </w:num>
  <w:num w:numId="23" w16cid:durableId="271938803">
    <w:abstractNumId w:val="6"/>
  </w:num>
  <w:num w:numId="24" w16cid:durableId="625892141">
    <w:abstractNumId w:val="13"/>
  </w:num>
  <w:num w:numId="25" w16cid:durableId="770010977">
    <w:abstractNumId w:val="14"/>
  </w:num>
  <w:num w:numId="26" w16cid:durableId="732627055">
    <w:abstractNumId w:val="1"/>
  </w:num>
  <w:num w:numId="27" w16cid:durableId="1012343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3213"/>
    <w:rsid w:val="00003291"/>
    <w:rsid w:val="00003F6C"/>
    <w:rsid w:val="000111EE"/>
    <w:rsid w:val="000123CF"/>
    <w:rsid w:val="00013C85"/>
    <w:rsid w:val="00015A3E"/>
    <w:rsid w:val="00024E04"/>
    <w:rsid w:val="00025882"/>
    <w:rsid w:val="00027534"/>
    <w:rsid w:val="000409D3"/>
    <w:rsid w:val="000564A9"/>
    <w:rsid w:val="000741AB"/>
    <w:rsid w:val="000761D2"/>
    <w:rsid w:val="000977E4"/>
    <w:rsid w:val="00097FDA"/>
    <w:rsid w:val="000A1003"/>
    <w:rsid w:val="000A57C6"/>
    <w:rsid w:val="000C1EDD"/>
    <w:rsid w:val="000E492C"/>
    <w:rsid w:val="00102751"/>
    <w:rsid w:val="00102EB1"/>
    <w:rsid w:val="00113A10"/>
    <w:rsid w:val="00116FA9"/>
    <w:rsid w:val="00136F55"/>
    <w:rsid w:val="001451A7"/>
    <w:rsid w:val="0015347E"/>
    <w:rsid w:val="00196E51"/>
    <w:rsid w:val="001A24F1"/>
    <w:rsid w:val="001A5F15"/>
    <w:rsid w:val="001B5367"/>
    <w:rsid w:val="001C3D8D"/>
    <w:rsid w:val="001C47F6"/>
    <w:rsid w:val="001E5B7F"/>
    <w:rsid w:val="001E6306"/>
    <w:rsid w:val="00204C3A"/>
    <w:rsid w:val="00216A7C"/>
    <w:rsid w:val="00223CA5"/>
    <w:rsid w:val="00225DCA"/>
    <w:rsid w:val="00227120"/>
    <w:rsid w:val="00231A5E"/>
    <w:rsid w:val="0024112F"/>
    <w:rsid w:val="00252BA8"/>
    <w:rsid w:val="0025529D"/>
    <w:rsid w:val="002566A4"/>
    <w:rsid w:val="002570CC"/>
    <w:rsid w:val="002631F6"/>
    <w:rsid w:val="00276CEC"/>
    <w:rsid w:val="00283058"/>
    <w:rsid w:val="00297649"/>
    <w:rsid w:val="002A22EA"/>
    <w:rsid w:val="002A49C7"/>
    <w:rsid w:val="002A5CF4"/>
    <w:rsid w:val="002B3C3B"/>
    <w:rsid w:val="002D2DB1"/>
    <w:rsid w:val="002E3DE2"/>
    <w:rsid w:val="002E405E"/>
    <w:rsid w:val="002E52B3"/>
    <w:rsid w:val="002E7587"/>
    <w:rsid w:val="00305886"/>
    <w:rsid w:val="00306156"/>
    <w:rsid w:val="00316D59"/>
    <w:rsid w:val="003176CB"/>
    <w:rsid w:val="0031775F"/>
    <w:rsid w:val="00317F76"/>
    <w:rsid w:val="00325956"/>
    <w:rsid w:val="00337A59"/>
    <w:rsid w:val="00347D76"/>
    <w:rsid w:val="003563CE"/>
    <w:rsid w:val="003626D1"/>
    <w:rsid w:val="003711E1"/>
    <w:rsid w:val="00376AC4"/>
    <w:rsid w:val="0038797B"/>
    <w:rsid w:val="003A4FF3"/>
    <w:rsid w:val="003A59FE"/>
    <w:rsid w:val="003B0FC3"/>
    <w:rsid w:val="003B7779"/>
    <w:rsid w:val="003D1702"/>
    <w:rsid w:val="003E390C"/>
    <w:rsid w:val="003E60C8"/>
    <w:rsid w:val="00403BAB"/>
    <w:rsid w:val="004163CB"/>
    <w:rsid w:val="0043113D"/>
    <w:rsid w:val="00432082"/>
    <w:rsid w:val="00434B19"/>
    <w:rsid w:val="00436F8A"/>
    <w:rsid w:val="004413DB"/>
    <w:rsid w:val="00442A56"/>
    <w:rsid w:val="0044746D"/>
    <w:rsid w:val="00462733"/>
    <w:rsid w:val="00464D32"/>
    <w:rsid w:val="00472E41"/>
    <w:rsid w:val="00483218"/>
    <w:rsid w:val="004853B7"/>
    <w:rsid w:val="004865E5"/>
    <w:rsid w:val="0049431A"/>
    <w:rsid w:val="00496780"/>
    <w:rsid w:val="004A1788"/>
    <w:rsid w:val="004A5243"/>
    <w:rsid w:val="004B49D8"/>
    <w:rsid w:val="004B5BB7"/>
    <w:rsid w:val="004D45A3"/>
    <w:rsid w:val="004D746C"/>
    <w:rsid w:val="004D7522"/>
    <w:rsid w:val="004E120F"/>
    <w:rsid w:val="0050746C"/>
    <w:rsid w:val="00513538"/>
    <w:rsid w:val="00523899"/>
    <w:rsid w:val="00551581"/>
    <w:rsid w:val="0055387F"/>
    <w:rsid w:val="005612D3"/>
    <w:rsid w:val="00563CFB"/>
    <w:rsid w:val="00572EBF"/>
    <w:rsid w:val="00574110"/>
    <w:rsid w:val="005800CF"/>
    <w:rsid w:val="005877AB"/>
    <w:rsid w:val="005A09E5"/>
    <w:rsid w:val="005A0ED8"/>
    <w:rsid w:val="005B6742"/>
    <w:rsid w:val="005C02CF"/>
    <w:rsid w:val="005C1B6D"/>
    <w:rsid w:val="005C3FB4"/>
    <w:rsid w:val="005C7FEB"/>
    <w:rsid w:val="005D2770"/>
    <w:rsid w:val="005E5444"/>
    <w:rsid w:val="005F0D9A"/>
    <w:rsid w:val="005F5628"/>
    <w:rsid w:val="0060071A"/>
    <w:rsid w:val="00617020"/>
    <w:rsid w:val="00620BDD"/>
    <w:rsid w:val="0063672A"/>
    <w:rsid w:val="0065267D"/>
    <w:rsid w:val="0065369B"/>
    <w:rsid w:val="006610D1"/>
    <w:rsid w:val="006729E4"/>
    <w:rsid w:val="00687B93"/>
    <w:rsid w:val="00687C61"/>
    <w:rsid w:val="006A725B"/>
    <w:rsid w:val="006D1FDC"/>
    <w:rsid w:val="007005EA"/>
    <w:rsid w:val="0070399C"/>
    <w:rsid w:val="00704A0A"/>
    <w:rsid w:val="007070C9"/>
    <w:rsid w:val="0070795B"/>
    <w:rsid w:val="00711987"/>
    <w:rsid w:val="00712DFA"/>
    <w:rsid w:val="00717743"/>
    <w:rsid w:val="00721A8E"/>
    <w:rsid w:val="007237FB"/>
    <w:rsid w:val="00732280"/>
    <w:rsid w:val="007343BD"/>
    <w:rsid w:val="00734515"/>
    <w:rsid w:val="0074468F"/>
    <w:rsid w:val="0075125A"/>
    <w:rsid w:val="00751475"/>
    <w:rsid w:val="00751846"/>
    <w:rsid w:val="00754B58"/>
    <w:rsid w:val="007631B4"/>
    <w:rsid w:val="00764919"/>
    <w:rsid w:val="00767DE8"/>
    <w:rsid w:val="007842C7"/>
    <w:rsid w:val="00792A30"/>
    <w:rsid w:val="007A6E01"/>
    <w:rsid w:val="007C089F"/>
    <w:rsid w:val="007C37C0"/>
    <w:rsid w:val="007C410B"/>
    <w:rsid w:val="007C459D"/>
    <w:rsid w:val="007D199A"/>
    <w:rsid w:val="007E22FE"/>
    <w:rsid w:val="007E4DAE"/>
    <w:rsid w:val="007F077B"/>
    <w:rsid w:val="007F6B1C"/>
    <w:rsid w:val="008141AC"/>
    <w:rsid w:val="00845756"/>
    <w:rsid w:val="0085004A"/>
    <w:rsid w:val="00854F5C"/>
    <w:rsid w:val="008634D7"/>
    <w:rsid w:val="008636FD"/>
    <w:rsid w:val="008640EE"/>
    <w:rsid w:val="00875A09"/>
    <w:rsid w:val="00877648"/>
    <w:rsid w:val="00882C51"/>
    <w:rsid w:val="00897042"/>
    <w:rsid w:val="008A1374"/>
    <w:rsid w:val="008C1C53"/>
    <w:rsid w:val="008E4B80"/>
    <w:rsid w:val="008E54C2"/>
    <w:rsid w:val="008F2039"/>
    <w:rsid w:val="00900133"/>
    <w:rsid w:val="009002E7"/>
    <w:rsid w:val="00902223"/>
    <w:rsid w:val="009065A8"/>
    <w:rsid w:val="00906E02"/>
    <w:rsid w:val="00923427"/>
    <w:rsid w:val="00927FA7"/>
    <w:rsid w:val="00930354"/>
    <w:rsid w:val="00934C1D"/>
    <w:rsid w:val="00950874"/>
    <w:rsid w:val="009528E0"/>
    <w:rsid w:val="009768E2"/>
    <w:rsid w:val="009833DE"/>
    <w:rsid w:val="009B1D92"/>
    <w:rsid w:val="009B5D7F"/>
    <w:rsid w:val="009C1FD6"/>
    <w:rsid w:val="009C40D8"/>
    <w:rsid w:val="009D5716"/>
    <w:rsid w:val="009E4869"/>
    <w:rsid w:val="009E539D"/>
    <w:rsid w:val="009E618E"/>
    <w:rsid w:val="009E7E45"/>
    <w:rsid w:val="009F646E"/>
    <w:rsid w:val="00A05B13"/>
    <w:rsid w:val="00A06086"/>
    <w:rsid w:val="00A138E5"/>
    <w:rsid w:val="00A14557"/>
    <w:rsid w:val="00A20D06"/>
    <w:rsid w:val="00A24E62"/>
    <w:rsid w:val="00A24F12"/>
    <w:rsid w:val="00A3058E"/>
    <w:rsid w:val="00A33326"/>
    <w:rsid w:val="00A33A8F"/>
    <w:rsid w:val="00A40755"/>
    <w:rsid w:val="00A424CC"/>
    <w:rsid w:val="00A5127E"/>
    <w:rsid w:val="00A65DBC"/>
    <w:rsid w:val="00A71CA1"/>
    <w:rsid w:val="00A811BA"/>
    <w:rsid w:val="00AA2C7A"/>
    <w:rsid w:val="00AA4952"/>
    <w:rsid w:val="00AB48F3"/>
    <w:rsid w:val="00AD179C"/>
    <w:rsid w:val="00AD6BA0"/>
    <w:rsid w:val="00AE1E8F"/>
    <w:rsid w:val="00AE5A97"/>
    <w:rsid w:val="00AF6A8D"/>
    <w:rsid w:val="00B00B77"/>
    <w:rsid w:val="00B1253D"/>
    <w:rsid w:val="00B13689"/>
    <w:rsid w:val="00B156BC"/>
    <w:rsid w:val="00B15B47"/>
    <w:rsid w:val="00B220E6"/>
    <w:rsid w:val="00B2373B"/>
    <w:rsid w:val="00B32513"/>
    <w:rsid w:val="00B40D34"/>
    <w:rsid w:val="00B46ACC"/>
    <w:rsid w:val="00B524A6"/>
    <w:rsid w:val="00B53833"/>
    <w:rsid w:val="00B62B2E"/>
    <w:rsid w:val="00B63D39"/>
    <w:rsid w:val="00B711EB"/>
    <w:rsid w:val="00B818D2"/>
    <w:rsid w:val="00BA6F2C"/>
    <w:rsid w:val="00BC1274"/>
    <w:rsid w:val="00BD28AB"/>
    <w:rsid w:val="00BD3C9C"/>
    <w:rsid w:val="00BD5F8C"/>
    <w:rsid w:val="00BE2931"/>
    <w:rsid w:val="00BF21BA"/>
    <w:rsid w:val="00BF38A1"/>
    <w:rsid w:val="00BF5A53"/>
    <w:rsid w:val="00C20C91"/>
    <w:rsid w:val="00C20D4C"/>
    <w:rsid w:val="00C30010"/>
    <w:rsid w:val="00C44344"/>
    <w:rsid w:val="00C47F43"/>
    <w:rsid w:val="00C54FF2"/>
    <w:rsid w:val="00C859C1"/>
    <w:rsid w:val="00C86D2F"/>
    <w:rsid w:val="00CA3B58"/>
    <w:rsid w:val="00CB3569"/>
    <w:rsid w:val="00CB40C8"/>
    <w:rsid w:val="00CB7012"/>
    <w:rsid w:val="00CC0C8B"/>
    <w:rsid w:val="00CF39CC"/>
    <w:rsid w:val="00D12508"/>
    <w:rsid w:val="00D20878"/>
    <w:rsid w:val="00D229F0"/>
    <w:rsid w:val="00D42830"/>
    <w:rsid w:val="00D46DC9"/>
    <w:rsid w:val="00D51DD7"/>
    <w:rsid w:val="00D73D7E"/>
    <w:rsid w:val="00D73E69"/>
    <w:rsid w:val="00D75D86"/>
    <w:rsid w:val="00D8058A"/>
    <w:rsid w:val="00DB1186"/>
    <w:rsid w:val="00DB2044"/>
    <w:rsid w:val="00DC03B9"/>
    <w:rsid w:val="00DC18CE"/>
    <w:rsid w:val="00DD1C29"/>
    <w:rsid w:val="00DD4498"/>
    <w:rsid w:val="00DE0408"/>
    <w:rsid w:val="00DE1055"/>
    <w:rsid w:val="00DE39AA"/>
    <w:rsid w:val="00DE49D8"/>
    <w:rsid w:val="00DE5415"/>
    <w:rsid w:val="00E060EE"/>
    <w:rsid w:val="00E0777D"/>
    <w:rsid w:val="00E1419A"/>
    <w:rsid w:val="00E17675"/>
    <w:rsid w:val="00E17F6E"/>
    <w:rsid w:val="00E23DAA"/>
    <w:rsid w:val="00E362EE"/>
    <w:rsid w:val="00E7276D"/>
    <w:rsid w:val="00E76D4F"/>
    <w:rsid w:val="00E85F7B"/>
    <w:rsid w:val="00EC18DE"/>
    <w:rsid w:val="00EE2373"/>
    <w:rsid w:val="00EF5BFB"/>
    <w:rsid w:val="00EF6446"/>
    <w:rsid w:val="00EF78B7"/>
    <w:rsid w:val="00F0030A"/>
    <w:rsid w:val="00F01623"/>
    <w:rsid w:val="00F1426B"/>
    <w:rsid w:val="00F155B7"/>
    <w:rsid w:val="00F22937"/>
    <w:rsid w:val="00F2513F"/>
    <w:rsid w:val="00F444E3"/>
    <w:rsid w:val="00F44501"/>
    <w:rsid w:val="00F656FF"/>
    <w:rsid w:val="00F718CA"/>
    <w:rsid w:val="00F71B3F"/>
    <w:rsid w:val="00F86DBB"/>
    <w:rsid w:val="00F91693"/>
    <w:rsid w:val="00F954CA"/>
    <w:rsid w:val="00FA35AE"/>
    <w:rsid w:val="00FA4C4B"/>
    <w:rsid w:val="00FB321A"/>
    <w:rsid w:val="00FB581A"/>
    <w:rsid w:val="00FC6581"/>
    <w:rsid w:val="00FD5B70"/>
    <w:rsid w:val="00FF7AF4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63C9"/>
  <w15:docId w15:val="{CEED4592-16EF-4508-94F8-3C3F1780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90C"/>
    <w:rPr>
      <w:color w:val="6B9F25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C29"/>
  </w:style>
  <w:style w:type="paragraph" w:styleId="Footer">
    <w:name w:val="footer"/>
    <w:basedOn w:val="Normal"/>
    <w:link w:val="Foot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C29"/>
  </w:style>
  <w:style w:type="paragraph" w:styleId="BalloonText">
    <w:name w:val="Balloon Text"/>
    <w:basedOn w:val="Normal"/>
    <w:link w:val="BalloonTextChar"/>
    <w:uiPriority w:val="99"/>
    <w:semiHidden/>
    <w:unhideWhenUsed/>
    <w:rsid w:val="00113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A1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5125A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AB48F3"/>
    <w:rPr>
      <w:color w:val="B26B02" w:themeColor="followedHyperlink"/>
      <w:u w:val="single"/>
    </w:rPr>
  </w:style>
  <w:style w:type="paragraph" w:customStyle="1" w:styleId="Text">
    <w:name w:val="Text"/>
    <w:basedOn w:val="Normal"/>
    <w:link w:val="TextChar"/>
    <w:autoRedefine/>
    <w:qFormat/>
    <w:rsid w:val="00CB7012"/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CB7012"/>
    <w:rPr>
      <w:rFonts w:ascii="Assistant" w:hAnsi="Assistant"/>
      <w:sz w:val="24"/>
      <w:szCs w:val="24"/>
    </w:rPr>
  </w:style>
  <w:style w:type="paragraph" w:customStyle="1" w:styleId="LISC">
    <w:name w:val="LI SC"/>
    <w:basedOn w:val="Normal"/>
    <w:link w:val="LISCChar"/>
    <w:autoRedefine/>
    <w:qFormat/>
    <w:rsid w:val="00CB7012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CB7012"/>
    <w:rPr>
      <w:rFonts w:ascii="Assistant" w:hAnsi="Assistant"/>
      <w:b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CB7012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CB7012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Description">
    <w:name w:val="Description"/>
    <w:basedOn w:val="Normal"/>
    <w:link w:val="DescriptionChar"/>
    <w:qFormat/>
    <w:rsid w:val="00CB7012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CB7012"/>
    <w:rPr>
      <w:rFonts w:ascii="Assistant" w:eastAsiaTheme="majorEastAsia" w:hAnsi="Assistant"/>
      <w:sz w:val="24"/>
      <w:szCs w:val="24"/>
    </w:rPr>
  </w:style>
  <w:style w:type="paragraph" w:customStyle="1" w:styleId="Topic">
    <w:name w:val="Topic"/>
    <w:basedOn w:val="Title"/>
    <w:link w:val="TopicChar"/>
    <w:autoRedefine/>
    <w:qFormat/>
    <w:rsid w:val="00CB7012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CB7012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CB7012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CB7012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Code">
    <w:name w:val="Code"/>
    <w:basedOn w:val="Normal"/>
    <w:link w:val="CodeChar"/>
    <w:autoRedefine/>
    <w:qFormat/>
    <w:rsid w:val="00CB7012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CB7012"/>
    <w:rPr>
      <w:rFonts w:ascii="Courier New" w:hAnsi="Courier New"/>
    </w:rPr>
  </w:style>
  <w:style w:type="paragraph" w:customStyle="1" w:styleId="ChallengeHeadings">
    <w:name w:val="Challenge Headings"/>
    <w:basedOn w:val="Normal"/>
    <w:link w:val="ChallengeHeadingsChar"/>
    <w:qFormat/>
    <w:rsid w:val="00A138E5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A138E5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C3FB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0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97C26CA0-B512-41FE-9C8E-F14ED0A201AF}"/>
</file>

<file path=customXml/itemProps2.xml><?xml version="1.0" encoding="utf-8"?>
<ds:datastoreItem xmlns:ds="http://schemas.openxmlformats.org/officeDocument/2006/customXml" ds:itemID="{51662C8E-468B-4E1D-A57B-B6C530249679}"/>
</file>

<file path=customXml/itemProps3.xml><?xml version="1.0" encoding="utf-8"?>
<ds:datastoreItem xmlns:ds="http://schemas.openxmlformats.org/officeDocument/2006/customXml" ds:itemID="{C5DAC720-6755-4B8D-B59E-A1837F90A29B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433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Zoher P</dc:creator>
  <cp:keywords/>
  <cp:lastModifiedBy>Zoher P</cp:lastModifiedBy>
  <cp:revision>165</cp:revision>
  <cp:lastPrinted>2017-07-19T10:38:00Z</cp:lastPrinted>
  <dcterms:created xsi:type="dcterms:W3CDTF">2019-02-03T11:36:00Z</dcterms:created>
  <dcterms:modified xsi:type="dcterms:W3CDTF">2024-08-13T03:00:00Z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