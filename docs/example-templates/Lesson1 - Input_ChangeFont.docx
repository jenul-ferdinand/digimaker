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34D978" w14:textId="7D4ED032" w:rsidR="00A45D57" w:rsidRPr="00A9409B" w:rsidRDefault="00F47820" w:rsidP="00A9409B">
      <w:pPr>
        <w:pStyle w:val="Topic"/>
      </w:pPr>
      <w:r>
        <w:t>Input</w:t>
      </w:r>
    </w:p>
    <w:p w14:paraId="39C5D064" w14:textId="48095FAA" w:rsidR="005F1EAE" w:rsidRPr="00A9409B" w:rsidRDefault="000725A0" w:rsidP="00A9409B">
      <w:pPr>
        <w:pStyle w:val="ProjectTitle"/>
      </w:pPr>
      <w:r>
        <w:t>Text Styling</w:t>
      </w:r>
    </w:p>
    <w:p w14:paraId="30EF4F9F" w14:textId="13A2671B" w:rsidR="005575A8" w:rsidRPr="00010D5B" w:rsidRDefault="008A7EA5" w:rsidP="00010D5B">
      <w:pPr>
        <w:pStyle w:val="Text"/>
      </w:pPr>
      <w:r w:rsidRPr="00010D5B">
        <w:t xml:space="preserve">Input is the information entered into a computer system. &lt;input&gt; tag in HTML is an element that allows a user to enter data into a form. Input types are used to create interactive web forms. Input types can be </w:t>
      </w:r>
      <w:r w:rsidR="00E8572E">
        <w:t xml:space="preserve">buttons, </w:t>
      </w:r>
      <w:r w:rsidRPr="00010D5B">
        <w:t>text fields, checkboxes, sliders, and more.</w:t>
      </w:r>
      <w:r w:rsidR="00E8572E" w:rsidRPr="00E8572E">
        <w:t xml:space="preserve"> </w:t>
      </w:r>
      <w:r w:rsidR="00E8572E">
        <w:t>Example: When a button is clicked on the webpage</w:t>
      </w:r>
      <w:r w:rsidR="00AA6476">
        <w:t>, change color</w:t>
      </w:r>
      <w:r w:rsidR="00E8572E">
        <w:t>.</w:t>
      </w:r>
    </w:p>
    <w:p w14:paraId="3777AD4C" w14:textId="6DF0811E" w:rsidR="00754FF2" w:rsidRDefault="00426493" w:rsidP="00010D5B">
      <w:pPr>
        <w:pStyle w:val="Text"/>
      </w:pPr>
      <w:r>
        <w:rPr>
          <w:noProof/>
        </w:rPr>
        <w:drawing>
          <wp:inline distT="0" distB="0" distL="0" distR="0" wp14:anchorId="31257394" wp14:editId="188E6C48">
            <wp:extent cx="2514600" cy="830911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8572" cy="835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E67A1">
        <w:t xml:space="preserve">   </w:t>
      </w:r>
    </w:p>
    <w:p w14:paraId="1E2949D7" w14:textId="6F7E75C7" w:rsidR="00A9409B" w:rsidRPr="005E5444" w:rsidRDefault="00A9409B" w:rsidP="00A9409B">
      <w:pPr>
        <w:pStyle w:val="Headings"/>
      </w:pPr>
      <w:r w:rsidRPr="009C5459">
        <w:t>Get Ready</w:t>
      </w:r>
    </w:p>
    <w:p w14:paraId="052798BF" w14:textId="09869E0D" w:rsidR="007B5939" w:rsidRPr="002F01B2" w:rsidRDefault="007B5939" w:rsidP="00010D5B">
      <w:pPr>
        <w:pStyle w:val="Text"/>
        <w:numPr>
          <w:ilvl w:val="0"/>
          <w:numId w:val="33"/>
        </w:numPr>
      </w:pPr>
      <w:bookmarkStart w:id="0" w:name="_Hlk47707805"/>
      <w:bookmarkStart w:id="1" w:name="_Hlk47707718"/>
      <w:r w:rsidRPr="00DE740A">
        <w:rPr>
          <w:rFonts w:hint="cs"/>
          <w:b/>
          <w:bCs/>
        </w:rPr>
        <w:t>G</w:t>
      </w:r>
      <w:r w:rsidRPr="00DE740A">
        <w:rPr>
          <w:b/>
          <w:bCs/>
        </w:rPr>
        <w:t>et project</w:t>
      </w:r>
      <w:r>
        <w:t>: Click on “</w:t>
      </w:r>
      <w:r w:rsidRPr="00DE740A">
        <w:rPr>
          <w:b/>
          <w:bCs/>
        </w:rPr>
        <w:t>Code</w:t>
      </w:r>
      <w:r>
        <w:t>” and then click save</w:t>
      </w:r>
      <w:r>
        <w:rPr>
          <w:rFonts w:hint="cs"/>
        </w:rPr>
        <w:t xml:space="preserve"> </w:t>
      </w:r>
      <w:bookmarkEnd w:id="0"/>
      <w:bookmarkEnd w:id="1"/>
    </w:p>
    <w:p w14:paraId="5D298D56" w14:textId="608CA3BB" w:rsidR="00A9409B" w:rsidRPr="00D0789D" w:rsidRDefault="00A9409B" w:rsidP="00A9409B">
      <w:pPr>
        <w:pStyle w:val="Headings"/>
      </w:pPr>
      <w:r w:rsidRPr="00D0789D">
        <w:t>Add Your Code</w:t>
      </w:r>
    </w:p>
    <w:p w14:paraId="5E6AD97B" w14:textId="775F780F" w:rsidR="00A317D3" w:rsidRPr="002F01B2" w:rsidRDefault="007B5939" w:rsidP="00010D5B">
      <w:pPr>
        <w:pStyle w:val="Text"/>
        <w:numPr>
          <w:ilvl w:val="0"/>
          <w:numId w:val="33"/>
        </w:numPr>
      </w:pPr>
      <w:r w:rsidRPr="007B5939">
        <w:rPr>
          <w:b/>
          <w:bCs/>
        </w:rPr>
        <w:t>Section</w:t>
      </w:r>
      <w:r w:rsidR="00A9409B" w:rsidRPr="007B5939">
        <w:rPr>
          <w:b/>
          <w:bCs/>
        </w:rPr>
        <w:t xml:space="preserve"> </w:t>
      </w:r>
      <w:r>
        <w:rPr>
          <w:b/>
          <w:bCs/>
        </w:rPr>
        <w:t>&lt;</w:t>
      </w:r>
      <w:r w:rsidR="00A9409B" w:rsidRPr="004F0CD3">
        <w:rPr>
          <w:b/>
          <w:bCs/>
        </w:rPr>
        <w:t>script</w:t>
      </w:r>
      <w:r>
        <w:rPr>
          <w:b/>
          <w:bCs/>
        </w:rPr>
        <w:t>&gt;</w:t>
      </w:r>
      <w:r w:rsidR="00A9409B">
        <w:t xml:space="preserve">: </w:t>
      </w:r>
      <w:r>
        <w:t>A</w:t>
      </w:r>
      <w:r w:rsidR="00A9409B">
        <w:t>dd block “</w:t>
      </w:r>
      <w:r w:rsidR="00426493" w:rsidRPr="00426493">
        <w:t>styleChiller</w:t>
      </w:r>
      <w:r w:rsidR="00A9409B">
        <w:t>” to change size, font &amp; color of the text</w:t>
      </w:r>
    </w:p>
    <w:p w14:paraId="0AC41587" w14:textId="12A89247" w:rsidR="00747925" w:rsidRDefault="00747925" w:rsidP="00747925">
      <w:pPr>
        <w:pStyle w:val="Code"/>
        <w:spacing w:after="0"/>
      </w:pPr>
      <w:r>
        <w:t xml:space="preserve">function </w:t>
      </w:r>
      <w:r w:rsidR="00426493" w:rsidRPr="00426493">
        <w:t xml:space="preserve">styleChiller </w:t>
      </w:r>
      <w:r>
        <w:t>() {</w:t>
      </w:r>
    </w:p>
    <w:p w14:paraId="1F7A8255" w14:textId="53B2058E" w:rsidR="00747925" w:rsidRDefault="00747925" w:rsidP="00747925">
      <w:pPr>
        <w:pStyle w:val="Code"/>
        <w:spacing w:after="0"/>
      </w:pPr>
      <w:r>
        <w:tab/>
        <w:t>text.style.fontSize = "</w:t>
      </w:r>
      <w:r w:rsidR="00C97E37">
        <w:t>3</w:t>
      </w:r>
      <w:r>
        <w:t>0pt";</w:t>
      </w:r>
    </w:p>
    <w:p w14:paraId="39E6C9C0" w14:textId="6CAA94DF" w:rsidR="00747925" w:rsidRDefault="00747925" w:rsidP="00747925">
      <w:pPr>
        <w:pStyle w:val="Code"/>
        <w:spacing w:after="0"/>
      </w:pPr>
      <w:r>
        <w:tab/>
        <w:t>text.style.fontFamily = "</w:t>
      </w:r>
      <w:r w:rsidR="00C97E37">
        <w:t>Chiller</w:t>
      </w:r>
      <w:r>
        <w:t>";</w:t>
      </w:r>
    </w:p>
    <w:p w14:paraId="65D6A08A" w14:textId="769CF62E" w:rsidR="00747925" w:rsidRDefault="00747925" w:rsidP="00747925">
      <w:pPr>
        <w:pStyle w:val="Code"/>
        <w:spacing w:after="0"/>
      </w:pPr>
      <w:r>
        <w:tab/>
        <w:t>text.style.color = "lightgray";</w:t>
      </w:r>
    </w:p>
    <w:p w14:paraId="1779C0DF" w14:textId="75D9CD82" w:rsidR="00747925" w:rsidRPr="00512858" w:rsidRDefault="00747925" w:rsidP="00747925">
      <w:pPr>
        <w:pStyle w:val="Code"/>
        <w:spacing w:after="0"/>
      </w:pPr>
      <w:r>
        <w:t>}</w:t>
      </w:r>
    </w:p>
    <w:p w14:paraId="5F8BFE15" w14:textId="26113A86" w:rsidR="00A9409B" w:rsidRPr="00D0789D" w:rsidRDefault="00A9409B" w:rsidP="00A9409B">
      <w:pPr>
        <w:pStyle w:val="Headings"/>
      </w:pPr>
      <w:r w:rsidRPr="00D0789D">
        <w:t>Try It Out!</w:t>
      </w:r>
    </w:p>
    <w:p w14:paraId="3785F03E" w14:textId="47AA105B" w:rsidR="00972089" w:rsidRDefault="004A13CF" w:rsidP="00010D5B">
      <w:pPr>
        <w:pStyle w:val="Text"/>
        <w:numPr>
          <w:ilvl w:val="0"/>
          <w:numId w:val="33"/>
        </w:numPr>
      </w:pPr>
      <w:r w:rsidRPr="00CE5E29">
        <w:t xml:space="preserve">Click on </w:t>
      </w:r>
      <w:r w:rsidRPr="000D5D0C">
        <w:rPr>
          <w:b/>
          <w:bCs/>
        </w:rPr>
        <w:t>Save</w:t>
      </w:r>
      <w:r>
        <w:t xml:space="preserve">. Click on </w:t>
      </w:r>
      <w:r w:rsidRPr="000D5D0C">
        <w:rPr>
          <w:b/>
          <w:bCs/>
        </w:rPr>
        <w:t>Run</w:t>
      </w:r>
      <w:r>
        <w:t>.</w:t>
      </w:r>
      <w:r w:rsidR="00A9409B">
        <w:t xml:space="preserve"> What happens when you click the button?</w:t>
      </w:r>
    </w:p>
    <w:p w14:paraId="787755B7" w14:textId="3400E975" w:rsidR="002112A9" w:rsidRDefault="004A13CF" w:rsidP="00010D5B">
      <w:pPr>
        <w:pStyle w:val="Text"/>
        <w:numPr>
          <w:ilvl w:val="0"/>
          <w:numId w:val="33"/>
        </w:numPr>
      </w:pPr>
      <w:r>
        <w:t>U</w:t>
      </w:r>
      <w:r w:rsidR="00C723B0">
        <w:t>se a different f</w:t>
      </w:r>
      <w:r w:rsidR="002112A9">
        <w:t>ont name</w:t>
      </w:r>
      <w:r w:rsidR="009D1D94">
        <w:t xml:space="preserve"> – </w:t>
      </w:r>
      <w:r w:rsidR="00C723B0">
        <w:t xml:space="preserve">example Fonts </w:t>
      </w:r>
      <w:r w:rsidR="009D1D94">
        <w:t>listed below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3260"/>
      </w:tblGrid>
      <w:tr w:rsidR="002112A9" w14:paraId="1D08F55E" w14:textId="77777777" w:rsidTr="0009092C">
        <w:tc>
          <w:tcPr>
            <w:tcW w:w="2405" w:type="dxa"/>
            <w:shd w:val="clear" w:color="auto" w:fill="CBCBCB" w:themeFill="text2" w:themeFillTint="40"/>
          </w:tcPr>
          <w:p w14:paraId="37577115" w14:textId="77777777" w:rsidR="002112A9" w:rsidRPr="00D13085" w:rsidRDefault="002112A9" w:rsidP="00010D5B">
            <w:pPr>
              <w:pStyle w:val="Text"/>
            </w:pPr>
            <w:r w:rsidRPr="00D13085">
              <w:t>Font Family</w:t>
            </w:r>
          </w:p>
        </w:tc>
        <w:tc>
          <w:tcPr>
            <w:tcW w:w="3260" w:type="dxa"/>
            <w:shd w:val="clear" w:color="auto" w:fill="CBCBCB" w:themeFill="text2" w:themeFillTint="40"/>
          </w:tcPr>
          <w:p w14:paraId="3099F2EB" w14:textId="7314240E" w:rsidR="002112A9" w:rsidRPr="00D13085" w:rsidRDefault="004A13CF" w:rsidP="00010D5B">
            <w:pPr>
              <w:pStyle w:val="Text"/>
            </w:pPr>
            <w:r w:rsidRPr="00D13085">
              <w:t>Font Family</w:t>
            </w:r>
          </w:p>
        </w:tc>
      </w:tr>
      <w:tr w:rsidR="002112A9" w14:paraId="7FDDE3E9" w14:textId="77777777" w:rsidTr="004A13CF">
        <w:tc>
          <w:tcPr>
            <w:tcW w:w="2405" w:type="dxa"/>
          </w:tcPr>
          <w:p w14:paraId="7BB9E260" w14:textId="6CCCE9D5" w:rsidR="004A13CF" w:rsidRPr="00BB0B1D" w:rsidRDefault="004A13CF" w:rsidP="00010D5B">
            <w:pPr>
              <w:pStyle w:val="Text"/>
            </w:pPr>
            <w:r w:rsidRPr="00C86C18">
              <w:rPr>
                <w:lang w:val="en-AU" w:eastAsia="en-AU"/>
              </w:rPr>
              <w:t>Chiller</w:t>
            </w:r>
          </w:p>
        </w:tc>
        <w:tc>
          <w:tcPr>
            <w:tcW w:w="3260" w:type="dxa"/>
          </w:tcPr>
          <w:p w14:paraId="252E64CD" w14:textId="28A9FBF1" w:rsidR="002112A9" w:rsidRPr="00BB0B1D" w:rsidRDefault="004A13CF" w:rsidP="00010D5B">
            <w:pPr>
              <w:pStyle w:val="Text"/>
            </w:pPr>
            <w:r w:rsidRPr="002112A9">
              <w:rPr>
                <w:lang w:val="en-AU" w:eastAsia="en-AU"/>
              </w:rPr>
              <w:t>Brush Script MT</w:t>
            </w:r>
          </w:p>
        </w:tc>
      </w:tr>
      <w:tr w:rsidR="002112A9" w14:paraId="5BDCF47D" w14:textId="77777777" w:rsidTr="004A13CF">
        <w:tc>
          <w:tcPr>
            <w:tcW w:w="2405" w:type="dxa"/>
          </w:tcPr>
          <w:p w14:paraId="7E7D60DF" w14:textId="5ACE5694" w:rsidR="002112A9" w:rsidRPr="00BB0B1D" w:rsidRDefault="004A13CF" w:rsidP="00010D5B">
            <w:pPr>
              <w:pStyle w:val="Text"/>
            </w:pPr>
            <w:r w:rsidRPr="002112A9">
              <w:rPr>
                <w:lang w:val="en-AU" w:eastAsia="en-AU"/>
              </w:rPr>
              <w:t>Courier New</w:t>
            </w:r>
          </w:p>
        </w:tc>
        <w:tc>
          <w:tcPr>
            <w:tcW w:w="3260" w:type="dxa"/>
          </w:tcPr>
          <w:p w14:paraId="2AFA3556" w14:textId="6302C5DF" w:rsidR="002112A9" w:rsidRPr="00BB0B1D" w:rsidRDefault="004A13CF" w:rsidP="00010D5B">
            <w:pPr>
              <w:pStyle w:val="Text"/>
            </w:pPr>
            <w:r w:rsidRPr="002112A9">
              <w:rPr>
                <w:lang w:val="en-AU" w:eastAsia="en-AU"/>
              </w:rPr>
              <w:t>Monaco</w:t>
            </w:r>
          </w:p>
        </w:tc>
      </w:tr>
      <w:tr w:rsidR="002112A9" w14:paraId="6561D4AC" w14:textId="77777777" w:rsidTr="004A13CF">
        <w:tc>
          <w:tcPr>
            <w:tcW w:w="2405" w:type="dxa"/>
          </w:tcPr>
          <w:p w14:paraId="7EAE819B" w14:textId="38DC52CB" w:rsidR="002112A9" w:rsidRPr="00BB0B1D" w:rsidRDefault="004A13CF" w:rsidP="00010D5B">
            <w:pPr>
              <w:pStyle w:val="Text"/>
              <w:rPr>
                <w:rFonts w:ascii="Verdana" w:hAnsi="Verdana"/>
                <w:lang w:val="en-AU" w:eastAsia="en-AU"/>
              </w:rPr>
            </w:pPr>
            <w:r w:rsidRPr="002112A9">
              <w:rPr>
                <w:lang w:val="en-AU" w:eastAsia="en-AU"/>
              </w:rPr>
              <w:t>Papyrus</w:t>
            </w:r>
          </w:p>
        </w:tc>
        <w:tc>
          <w:tcPr>
            <w:tcW w:w="3260" w:type="dxa"/>
          </w:tcPr>
          <w:p w14:paraId="07AF266D" w14:textId="7304E879" w:rsidR="002112A9" w:rsidRPr="00BB0B1D" w:rsidRDefault="004A13CF" w:rsidP="00010D5B">
            <w:pPr>
              <w:pStyle w:val="Text"/>
            </w:pPr>
            <w:r w:rsidRPr="002112A9">
              <w:rPr>
                <w:lang w:val="en-AU" w:eastAsia="en-AU"/>
              </w:rPr>
              <w:t>Garamond</w:t>
            </w:r>
          </w:p>
        </w:tc>
      </w:tr>
      <w:tr w:rsidR="004A13CF" w14:paraId="16109321" w14:textId="77777777" w:rsidTr="004A13CF">
        <w:tc>
          <w:tcPr>
            <w:tcW w:w="2405" w:type="dxa"/>
          </w:tcPr>
          <w:p w14:paraId="3512FECB" w14:textId="40D679B5" w:rsidR="004A13CF" w:rsidRPr="00C86C18" w:rsidRDefault="004A13CF" w:rsidP="00010D5B">
            <w:pPr>
              <w:pStyle w:val="Text"/>
              <w:rPr>
                <w:rFonts w:ascii="Chiller" w:hAnsi="Chiller"/>
                <w:lang w:val="en-AU" w:eastAsia="en-AU"/>
              </w:rPr>
            </w:pPr>
            <w:r w:rsidRPr="002112A9">
              <w:rPr>
                <w:lang w:val="en-AU" w:eastAsia="en-AU"/>
              </w:rPr>
              <w:t>Verdana</w:t>
            </w:r>
          </w:p>
        </w:tc>
        <w:tc>
          <w:tcPr>
            <w:tcW w:w="3260" w:type="dxa"/>
          </w:tcPr>
          <w:p w14:paraId="34C5746F" w14:textId="1B504390" w:rsidR="004A13CF" w:rsidRPr="002112A9" w:rsidRDefault="004A13CF" w:rsidP="00010D5B">
            <w:pPr>
              <w:pStyle w:val="Text"/>
              <w:rPr>
                <w:rFonts w:ascii="Brush Script MT" w:hAnsi="Brush Script MT"/>
                <w:lang w:val="en-AU" w:eastAsia="en-AU"/>
              </w:rPr>
            </w:pPr>
            <w:r w:rsidRPr="002112A9">
              <w:rPr>
                <w:lang w:val="en-AU" w:eastAsia="en-AU"/>
              </w:rPr>
              <w:t>Georgia</w:t>
            </w:r>
          </w:p>
        </w:tc>
      </w:tr>
      <w:tr w:rsidR="004A13CF" w14:paraId="51699A3E" w14:textId="77777777" w:rsidTr="004A13CF">
        <w:tc>
          <w:tcPr>
            <w:tcW w:w="2405" w:type="dxa"/>
          </w:tcPr>
          <w:p w14:paraId="7E60A923" w14:textId="0E3B254D" w:rsidR="004A13CF" w:rsidRPr="00C86C18" w:rsidRDefault="004A13CF" w:rsidP="00010D5B">
            <w:pPr>
              <w:pStyle w:val="Text"/>
              <w:rPr>
                <w:rFonts w:ascii="Chiller" w:hAnsi="Chiller" w:cs="Times New Roman"/>
                <w:lang w:val="en-AU" w:eastAsia="en-AU"/>
              </w:rPr>
            </w:pPr>
            <w:r w:rsidRPr="002112A9">
              <w:rPr>
                <w:lang w:val="en-AU" w:eastAsia="en-AU"/>
              </w:rPr>
              <w:t>Arial</w:t>
            </w:r>
          </w:p>
        </w:tc>
        <w:tc>
          <w:tcPr>
            <w:tcW w:w="3260" w:type="dxa"/>
          </w:tcPr>
          <w:p w14:paraId="5D4594C8" w14:textId="0E12C12F" w:rsidR="004A13CF" w:rsidRPr="002112A9" w:rsidRDefault="004A13CF" w:rsidP="00010D5B">
            <w:pPr>
              <w:pStyle w:val="Text"/>
              <w:rPr>
                <w:rFonts w:ascii="Brush Script MT" w:hAnsi="Brush Script MT"/>
                <w:lang w:val="en-AU" w:eastAsia="en-AU"/>
              </w:rPr>
            </w:pPr>
            <w:r w:rsidRPr="002112A9">
              <w:rPr>
                <w:lang w:val="en-AU" w:eastAsia="en-AU"/>
              </w:rPr>
              <w:t>Times New Roman</w:t>
            </w:r>
          </w:p>
        </w:tc>
      </w:tr>
      <w:tr w:rsidR="004A13CF" w14:paraId="73EC9DE6" w14:textId="77777777" w:rsidTr="004A13CF">
        <w:tc>
          <w:tcPr>
            <w:tcW w:w="2405" w:type="dxa"/>
          </w:tcPr>
          <w:p w14:paraId="0E650E39" w14:textId="262AA2A1" w:rsidR="004A13CF" w:rsidRPr="00C86C18" w:rsidRDefault="004A13CF" w:rsidP="00010D5B">
            <w:pPr>
              <w:pStyle w:val="Text"/>
              <w:rPr>
                <w:rFonts w:ascii="Chiller" w:hAnsi="Chiller"/>
                <w:lang w:val="en-AU" w:eastAsia="en-AU"/>
              </w:rPr>
            </w:pPr>
            <w:r w:rsidRPr="002112A9">
              <w:rPr>
                <w:lang w:val="en-AU" w:eastAsia="en-AU"/>
              </w:rPr>
              <w:t>Lucida Console</w:t>
            </w:r>
          </w:p>
        </w:tc>
        <w:tc>
          <w:tcPr>
            <w:tcW w:w="3260" w:type="dxa"/>
          </w:tcPr>
          <w:p w14:paraId="55DF55D5" w14:textId="43A1700E" w:rsidR="004A13CF" w:rsidRPr="002112A9" w:rsidRDefault="004A13CF" w:rsidP="00010D5B">
            <w:pPr>
              <w:pStyle w:val="Text"/>
              <w:rPr>
                <w:rFonts w:ascii="Brush Script MT" w:hAnsi="Brush Script MT"/>
                <w:lang w:val="en-AU" w:eastAsia="en-AU"/>
              </w:rPr>
            </w:pPr>
            <w:r w:rsidRPr="002112A9">
              <w:rPr>
                <w:lang w:val="en-AU" w:eastAsia="en-AU"/>
              </w:rPr>
              <w:t>Lucida Handwriting</w:t>
            </w:r>
          </w:p>
        </w:tc>
      </w:tr>
    </w:tbl>
    <w:p w14:paraId="63970CB8" w14:textId="37558D12" w:rsidR="005F1EAE" w:rsidRDefault="00512B30" w:rsidP="00A9409B">
      <w:pPr>
        <w:pStyle w:val="ProjectTitle"/>
      </w:pPr>
      <w:r>
        <w:t>Challenge!</w:t>
      </w:r>
    </w:p>
    <w:p w14:paraId="5308195D" w14:textId="351092F2" w:rsidR="00A9409B" w:rsidRPr="004F0CD3" w:rsidRDefault="003F0AE6" w:rsidP="000A4845">
      <w:pPr>
        <w:pStyle w:val="ChallengeHeadings"/>
      </w:pPr>
      <w:r>
        <w:t>Button</w:t>
      </w:r>
      <w:r w:rsidR="00D45595">
        <w:t xml:space="preserve"> – </w:t>
      </w:r>
      <w:r w:rsidR="007C6DA9">
        <w:t>BrushScript</w:t>
      </w:r>
      <w:r w:rsidR="00D45595">
        <w:t xml:space="preserve"> Font</w:t>
      </w:r>
    </w:p>
    <w:p w14:paraId="45EACD32" w14:textId="109285E3" w:rsidR="00972089" w:rsidRPr="004F0CD3" w:rsidRDefault="0031572D" w:rsidP="00010D5B">
      <w:pPr>
        <w:pStyle w:val="Text"/>
      </w:pPr>
      <w:r w:rsidRPr="004F0CD3">
        <w:lastRenderedPageBreak/>
        <w:t>Add button “</w:t>
      </w:r>
      <w:r w:rsidR="007C6DA9">
        <w:t>Brush</w:t>
      </w:r>
      <w:r w:rsidRPr="004F0CD3">
        <w:t>”</w:t>
      </w:r>
      <w:r w:rsidR="00FA4AA5" w:rsidRPr="004F0CD3">
        <w:t xml:space="preserve"> </w:t>
      </w:r>
      <w:r w:rsidR="007C6DA9">
        <w:t>to change to</w:t>
      </w:r>
      <w:r w:rsidR="00D45595">
        <w:t xml:space="preserve"> font “Brush Script MT”</w:t>
      </w:r>
    </w:p>
    <w:p w14:paraId="1CD3283C" w14:textId="45CF1923" w:rsidR="00972089" w:rsidRPr="004F0CD3" w:rsidRDefault="00972089" w:rsidP="00010D5B">
      <w:pPr>
        <w:pStyle w:val="Text"/>
      </w:pPr>
      <w:r w:rsidRPr="004F0CD3">
        <w:t xml:space="preserve">Hint: </w:t>
      </w:r>
    </w:p>
    <w:p w14:paraId="1D665641" w14:textId="295368E5" w:rsidR="003F0AE6" w:rsidRDefault="00CF7802" w:rsidP="00010D5B">
      <w:pPr>
        <w:pStyle w:val="Text"/>
      </w:pPr>
      <w:r w:rsidRPr="004F0CD3">
        <w:t xml:space="preserve">In </w:t>
      </w:r>
      <w:r w:rsidR="002B1F68">
        <w:t>&lt;</w:t>
      </w:r>
      <w:r w:rsidRPr="004F0CD3">
        <w:t>body</w:t>
      </w:r>
      <w:r w:rsidR="002B1F68">
        <w:t>&gt;</w:t>
      </w:r>
      <w:r w:rsidRPr="004F0CD3">
        <w:t xml:space="preserve"> section, a</w:t>
      </w:r>
      <w:r w:rsidR="00972089" w:rsidRPr="004F0CD3">
        <w:t>dd button</w:t>
      </w:r>
    </w:p>
    <w:p w14:paraId="46F7D9EB" w14:textId="260AA03A" w:rsidR="00CE36FC" w:rsidRPr="00523616" w:rsidRDefault="00D45595" w:rsidP="009B0650">
      <w:pPr>
        <w:pStyle w:val="Code"/>
        <w:spacing w:after="0"/>
      </w:pPr>
      <w:r w:rsidRPr="00D45595">
        <w:t>&lt;input type="button" value="</w:t>
      </w:r>
      <w:r w:rsidR="007B27FF">
        <w:t>Brush</w:t>
      </w:r>
      <w:r w:rsidRPr="00D45595">
        <w:t>" onClick="style</w:t>
      </w:r>
      <w:r w:rsidR="007B27FF">
        <w:t>Brush</w:t>
      </w:r>
      <w:r w:rsidRPr="00D45595">
        <w:t>()"&gt;</w:t>
      </w:r>
    </w:p>
    <w:p w14:paraId="6505C59F" w14:textId="090CA98E" w:rsidR="003F0AE6" w:rsidRDefault="00CF7802" w:rsidP="00010D5B">
      <w:pPr>
        <w:pStyle w:val="Text"/>
      </w:pPr>
      <w:r w:rsidRPr="004F0CD3">
        <w:t xml:space="preserve">In </w:t>
      </w:r>
      <w:r w:rsidR="002B1F68">
        <w:t>&lt;</w:t>
      </w:r>
      <w:r w:rsidRPr="004F0CD3">
        <w:t>script</w:t>
      </w:r>
      <w:r w:rsidR="002B1F68">
        <w:t>&gt;</w:t>
      </w:r>
      <w:r w:rsidRPr="004F0CD3">
        <w:t xml:space="preserve"> section, a</w:t>
      </w:r>
      <w:r w:rsidR="00972089" w:rsidRPr="004F0CD3">
        <w:t>dd function “style</w:t>
      </w:r>
      <w:r w:rsidR="007B27FF">
        <w:t>Brush</w:t>
      </w:r>
      <w:r w:rsidR="00972089" w:rsidRPr="004F0CD3">
        <w:t>”</w:t>
      </w:r>
    </w:p>
    <w:p w14:paraId="2C1D9A41" w14:textId="5BE351BC" w:rsidR="00D45595" w:rsidRDefault="00D45595" w:rsidP="009B0650">
      <w:pPr>
        <w:pStyle w:val="Code"/>
        <w:spacing w:after="0"/>
      </w:pPr>
      <w:r>
        <w:t>function style</w:t>
      </w:r>
      <w:r w:rsidR="007B27FF">
        <w:t>Brush</w:t>
      </w:r>
      <w:r>
        <w:t>() {</w:t>
      </w:r>
    </w:p>
    <w:p w14:paraId="06B377B3" w14:textId="77777777" w:rsidR="00D45595" w:rsidRDefault="00D45595" w:rsidP="009B0650">
      <w:pPr>
        <w:pStyle w:val="Code"/>
        <w:spacing w:after="0"/>
      </w:pPr>
      <w:r>
        <w:tab/>
        <w:t>text.style.fontSize = "30pt";</w:t>
      </w:r>
    </w:p>
    <w:p w14:paraId="2E03B777" w14:textId="77777777" w:rsidR="00D45595" w:rsidRDefault="00D45595" w:rsidP="009B0650">
      <w:pPr>
        <w:pStyle w:val="Code"/>
        <w:spacing w:after="0"/>
      </w:pPr>
      <w:r>
        <w:tab/>
        <w:t>text.style.fontFamily = "Brush Script MT";</w:t>
      </w:r>
    </w:p>
    <w:p w14:paraId="5FA214DD" w14:textId="77777777" w:rsidR="00D45595" w:rsidRDefault="00D45595" w:rsidP="009B0650">
      <w:pPr>
        <w:pStyle w:val="Code"/>
        <w:spacing w:after="0"/>
      </w:pPr>
      <w:r>
        <w:tab/>
        <w:t>text.style.color = "aqua";</w:t>
      </w:r>
    </w:p>
    <w:p w14:paraId="68A0C424" w14:textId="68074ACF" w:rsidR="00972089" w:rsidRPr="00523616" w:rsidRDefault="00D45595" w:rsidP="009B0650">
      <w:pPr>
        <w:pStyle w:val="Code"/>
        <w:spacing w:after="0"/>
      </w:pPr>
      <w:r>
        <w:t>}</w:t>
      </w:r>
    </w:p>
    <w:p w14:paraId="6E687F8D" w14:textId="1AE84DCC" w:rsidR="00A9409B" w:rsidRPr="004F0CD3" w:rsidRDefault="007C6DA9" w:rsidP="000A4845">
      <w:pPr>
        <w:pStyle w:val="ChallengeHeadings"/>
      </w:pPr>
      <w:r>
        <w:t xml:space="preserve">Font - Courier </w:t>
      </w:r>
      <w:r w:rsidR="009B0650">
        <w:t xml:space="preserve"> </w:t>
      </w:r>
      <w:r>
        <w:t>New</w:t>
      </w:r>
    </w:p>
    <w:p w14:paraId="2D6FE6F6" w14:textId="10A49049" w:rsidR="00E57C11" w:rsidRPr="004F0CD3" w:rsidRDefault="009B0650" w:rsidP="00010D5B">
      <w:pPr>
        <w:pStyle w:val="Text"/>
      </w:pPr>
      <w:r w:rsidRPr="004F0CD3">
        <w:t>Add button “</w:t>
      </w:r>
      <w:r w:rsidR="007C6DA9">
        <w:t>Courier</w:t>
      </w:r>
      <w:r w:rsidRPr="004F0CD3">
        <w:t xml:space="preserve">” </w:t>
      </w:r>
      <w:r w:rsidR="007C6DA9">
        <w:t>to change font to</w:t>
      </w:r>
      <w:r>
        <w:t xml:space="preserve"> “Courier New” and color “Orange”</w:t>
      </w:r>
    </w:p>
    <w:p w14:paraId="3E049A95" w14:textId="2D44D58D" w:rsidR="00A9409B" w:rsidRPr="004F0CD3" w:rsidRDefault="009B0650" w:rsidP="000A4845">
      <w:pPr>
        <w:pStyle w:val="ChallengeHeadings"/>
      </w:pPr>
      <w:r>
        <w:t>Reset &amp; more</w:t>
      </w:r>
    </w:p>
    <w:p w14:paraId="3E3F3849" w14:textId="77777777" w:rsidR="009B0650" w:rsidRDefault="009B0650" w:rsidP="00010D5B">
      <w:pPr>
        <w:pStyle w:val="Text"/>
      </w:pPr>
      <w:r>
        <w:t xml:space="preserve">Add buttons </w:t>
      </w:r>
    </w:p>
    <w:p w14:paraId="7939A5AA" w14:textId="77777777" w:rsidR="009B0650" w:rsidRDefault="009B0650" w:rsidP="00010D5B">
      <w:pPr>
        <w:pStyle w:val="Text"/>
        <w:numPr>
          <w:ilvl w:val="0"/>
          <w:numId w:val="35"/>
        </w:numPr>
      </w:pPr>
      <w:r>
        <w:t>to reset back to original style(font size = 20pt, font=”Arial”, color = “lime).</w:t>
      </w:r>
    </w:p>
    <w:p w14:paraId="197BB0FC" w14:textId="6949DBB0" w:rsidR="00D57F11" w:rsidRDefault="00A4003B" w:rsidP="00010D5B">
      <w:pPr>
        <w:pStyle w:val="Text"/>
        <w:numPr>
          <w:ilvl w:val="0"/>
          <w:numId w:val="35"/>
        </w:numPr>
      </w:pPr>
      <w:r>
        <w:t>for all fonts listed in the example table</w:t>
      </w:r>
    </w:p>
    <w:p w14:paraId="632A3957" w14:textId="2C59B5F9" w:rsidR="003174FD" w:rsidRDefault="00EA2A20" w:rsidP="003174FD">
      <w:pPr>
        <w:pStyle w:val="Headings"/>
      </w:pPr>
      <w:bookmarkStart w:id="2" w:name="_Hlk125626436"/>
      <w:r>
        <w:t>Awesome</w:t>
      </w:r>
      <w:r w:rsidR="003174FD">
        <w:t>! – New Project</w:t>
      </w:r>
    </w:p>
    <w:bookmarkEnd w:id="2"/>
    <w:p w14:paraId="517DD391" w14:textId="59DF26E3" w:rsidR="003174FD" w:rsidRPr="004F0CD3" w:rsidRDefault="003174FD" w:rsidP="00010D5B">
      <w:pPr>
        <w:pStyle w:val="Text"/>
      </w:pPr>
      <w:r>
        <w:t xml:space="preserve">Make web page with </w:t>
      </w:r>
      <w:r w:rsidR="00EA2A20">
        <w:t xml:space="preserve">button ‘Awesome; when button clicked </w:t>
      </w:r>
      <w:r>
        <w:t>saying ‘</w:t>
      </w:r>
      <w:r w:rsidR="00EA2A20">
        <w:t>I am awesome!</w:t>
      </w:r>
      <w:r>
        <w:t>’</w:t>
      </w:r>
    </w:p>
    <w:p w14:paraId="1C04E7D9" w14:textId="77777777" w:rsidR="00A9409B" w:rsidRPr="00A9409B" w:rsidRDefault="00A9409B" w:rsidP="00A9409B">
      <w:pPr>
        <w:pStyle w:val="ProjectTitle"/>
      </w:pPr>
      <w:r w:rsidRPr="00A9409B">
        <w:t>Test Yourself!</w:t>
      </w:r>
    </w:p>
    <w:p w14:paraId="65B641BD" w14:textId="28BA8B20" w:rsidR="00A9409B" w:rsidRDefault="00A9409B" w:rsidP="004F0CD3">
      <w:pPr>
        <w:pStyle w:val="LISC"/>
      </w:pPr>
      <w:r>
        <w:t>In HTML, which section do we write JavaScript code?</w:t>
      </w:r>
    </w:p>
    <w:p w14:paraId="1C18FDC4" w14:textId="00A37151" w:rsidR="00A9409B" w:rsidRPr="004F0CD3" w:rsidRDefault="00A9409B" w:rsidP="00010D5B">
      <w:pPr>
        <w:pStyle w:val="Text"/>
      </w:pPr>
      <w:r w:rsidRPr="004F0CD3">
        <w:t>&lt;head&gt; &lt;/head&gt;</w:t>
      </w:r>
    </w:p>
    <w:p w14:paraId="1C8628EC" w14:textId="7848DD8F" w:rsidR="00A9409B" w:rsidRPr="004F0CD3" w:rsidRDefault="00A9409B" w:rsidP="00010D5B">
      <w:pPr>
        <w:pStyle w:val="Text"/>
      </w:pPr>
      <w:r w:rsidRPr="004F0CD3">
        <w:t>&lt;body&gt; &lt;/body&gt;</w:t>
      </w:r>
    </w:p>
    <w:p w14:paraId="1D0488BC" w14:textId="565E0BF8" w:rsidR="00A9409B" w:rsidRPr="004F0CD3" w:rsidRDefault="00A9409B" w:rsidP="00010D5B">
      <w:pPr>
        <w:pStyle w:val="Text"/>
      </w:pPr>
      <w:r w:rsidRPr="004F0CD3">
        <w:t>&lt;center&gt; &lt;/center&gt;</w:t>
      </w:r>
    </w:p>
    <w:p w14:paraId="4AA7A8D3" w14:textId="6AE31FBF" w:rsidR="00A9409B" w:rsidRDefault="00A9409B" w:rsidP="00010D5B">
      <w:pPr>
        <w:pStyle w:val="Text"/>
      </w:pPr>
      <w:r w:rsidRPr="004F0CD3">
        <w:t>&lt;script&gt; &lt;/script&gt;</w:t>
      </w:r>
    </w:p>
    <w:p w14:paraId="7675EABF" w14:textId="4C355C7D" w:rsidR="008A7EA5" w:rsidRPr="008A7EA5" w:rsidRDefault="008A7EA5" w:rsidP="008A7EA5">
      <w:pPr>
        <w:pStyle w:val="ProjectTitle"/>
      </w:pPr>
      <w:r w:rsidRPr="008A7EA5">
        <w:t>Fun Fact</w:t>
      </w:r>
    </w:p>
    <w:p w14:paraId="6B8279A7" w14:textId="1F8618E6" w:rsidR="008A7EA5" w:rsidRPr="004F0CD3" w:rsidRDefault="008A7EA5" w:rsidP="00010D5B">
      <w:pPr>
        <w:pStyle w:val="Text"/>
      </w:pPr>
      <w:r w:rsidRPr="005575A8">
        <w:rPr>
          <w:b/>
          <w:bCs/>
        </w:rPr>
        <w:t>HTML</w:t>
      </w:r>
      <w:r w:rsidRPr="005575A8">
        <w:t xml:space="preserve"> (Hypertext Markup Language) is the code that is used to structure a web page to be displayed in a Web browser. </w:t>
      </w:r>
      <w:r w:rsidRPr="005575A8">
        <w:rPr>
          <w:b/>
          <w:bCs/>
        </w:rPr>
        <w:t>Javascript</w:t>
      </w:r>
      <w:r w:rsidRPr="005575A8">
        <w:t xml:space="preserve"> is the programming language that changes static </w:t>
      </w:r>
      <w:r>
        <w:t>web page</w:t>
      </w:r>
      <w:r w:rsidRPr="005575A8">
        <w:t xml:space="preserve"> into an interactive one. It allows users to interact with web pages</w:t>
      </w:r>
      <w:r>
        <w:t>.</w:t>
      </w:r>
    </w:p>
    <w:sectPr w:rsidR="008A7EA5" w:rsidRPr="004F0CD3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B22C8D8" w14:textId="77777777" w:rsidR="007A2C44" w:rsidRDefault="007A2C44">
      <w:pPr>
        <w:spacing w:after="0" w:line="240" w:lineRule="auto"/>
      </w:pPr>
      <w:r>
        <w:separator/>
      </w:r>
    </w:p>
  </w:endnote>
  <w:endnote w:type="continuationSeparator" w:id="0">
    <w:p w14:paraId="48D4FA18" w14:textId="77777777" w:rsidR="007A2C44" w:rsidRDefault="007A2C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ssistant">
    <w:altName w:val="Arial"/>
    <w:charset w:val="B1"/>
    <w:family w:val="auto"/>
    <w:pitch w:val="variable"/>
    <w:sig w:usb0="A00008FF" w:usb1="4000204B" w:usb2="00000000" w:usb3="00000000" w:csb0="00000021" w:csb1="00000000"/>
  </w:font>
  <w:font w:name="Assistant ExtraBold">
    <w:altName w:val="Assistant ExtraBold"/>
    <w:charset w:val="B1"/>
    <w:family w:val="auto"/>
    <w:pitch w:val="variable"/>
    <w:sig w:usb0="A00008FF" w:usb1="4000204B" w:usb2="00000000" w:usb3="00000000" w:csb0="0000002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hiller">
    <w:panose1 w:val="04020404031007020602"/>
    <w:charset w:val="00"/>
    <w:family w:val="decorative"/>
    <w:pitch w:val="variable"/>
    <w:sig w:usb0="00000003" w:usb1="00000000" w:usb2="00000000" w:usb3="00000000" w:csb0="00000001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AF2B02" w14:textId="5A11B47A" w:rsidR="001A4E86" w:rsidRPr="009652FC" w:rsidRDefault="009652FC" w:rsidP="009652FC">
    <w:pPr>
      <w:pStyle w:val="Footer"/>
      <w:rPr>
        <w:rFonts w:ascii="Book Antiqua" w:hAnsi="Book Antiqua"/>
        <w:sz w:val="20"/>
        <w:szCs w:val="20"/>
      </w:rPr>
    </w:pPr>
    <w:r w:rsidRPr="009652FC">
      <w:rPr>
        <w:rFonts w:ascii="Book Antiqua" w:hAnsi="Book Antiqua"/>
        <w:sz w:val="20"/>
        <w:szCs w:val="20"/>
      </w:rPr>
      <w:tab/>
    </w:r>
    <w:sdt>
      <w:sdtPr>
        <w:rPr>
          <w:rFonts w:ascii="Book Antiqua" w:hAnsi="Book Antiqua"/>
          <w:sz w:val="20"/>
          <w:szCs w:val="20"/>
        </w:rPr>
        <w:id w:val="107986943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1A4E86" w:rsidRPr="009652FC">
          <w:rPr>
            <w:rFonts w:ascii="Book Antiqua" w:hAnsi="Book Antiqua"/>
            <w:sz w:val="20"/>
            <w:szCs w:val="20"/>
          </w:rPr>
          <w:fldChar w:fldCharType="begin"/>
        </w:r>
        <w:r w:rsidR="001A4E86" w:rsidRPr="009652FC">
          <w:rPr>
            <w:rFonts w:ascii="Book Antiqua" w:hAnsi="Book Antiqua"/>
            <w:sz w:val="20"/>
            <w:szCs w:val="20"/>
          </w:rPr>
          <w:instrText xml:space="preserve"> PAGE   \* MERGEFORMAT </w:instrText>
        </w:r>
        <w:r w:rsidR="001A4E86" w:rsidRPr="009652FC">
          <w:rPr>
            <w:rFonts w:ascii="Book Antiqua" w:hAnsi="Book Antiqua"/>
            <w:sz w:val="20"/>
            <w:szCs w:val="20"/>
          </w:rPr>
          <w:fldChar w:fldCharType="separate"/>
        </w:r>
        <w:r w:rsidR="00836523" w:rsidRPr="009652FC">
          <w:rPr>
            <w:rFonts w:ascii="Book Antiqua" w:hAnsi="Book Antiqua"/>
            <w:noProof/>
            <w:sz w:val="20"/>
            <w:szCs w:val="20"/>
          </w:rPr>
          <w:t>1</w:t>
        </w:r>
        <w:r w:rsidR="001A4E86" w:rsidRPr="009652FC">
          <w:rPr>
            <w:rFonts w:ascii="Book Antiqua" w:hAnsi="Book Antiqua"/>
            <w:noProof/>
            <w:sz w:val="20"/>
            <w:szCs w:val="20"/>
          </w:rPr>
          <w:fldChar w:fldCharType="end"/>
        </w:r>
        <w:r w:rsidRPr="009652FC">
          <w:rPr>
            <w:rFonts w:ascii="Book Antiqua" w:hAnsi="Book Antiqua"/>
            <w:noProof/>
            <w:sz w:val="20"/>
            <w:szCs w:val="20"/>
          </w:rPr>
          <w:tab/>
        </w:r>
        <w:r w:rsidRPr="009652FC">
          <w:rPr>
            <w:rFonts w:ascii="Book Antiqua" w:hAnsi="Book Antiqua"/>
            <w:sz w:val="20"/>
            <w:szCs w:val="20"/>
          </w:rPr>
          <w:t>Level: Javascript-1</w:t>
        </w:r>
      </w:sdtContent>
    </w:sdt>
  </w:p>
  <w:p w14:paraId="0B11D035" w14:textId="77777777" w:rsidR="001A4E86" w:rsidRDefault="001A4E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AAD9C59" w14:textId="77777777" w:rsidR="007A2C44" w:rsidRDefault="007A2C44">
      <w:pPr>
        <w:spacing w:after="0" w:line="240" w:lineRule="auto"/>
      </w:pPr>
      <w:r>
        <w:separator/>
      </w:r>
    </w:p>
  </w:footnote>
  <w:footnote w:type="continuationSeparator" w:id="0">
    <w:p w14:paraId="1854FF9E" w14:textId="77777777" w:rsidR="007A2C44" w:rsidRDefault="007A2C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0F343F" w14:textId="77777777" w:rsidR="00010D5B" w:rsidRDefault="00566755">
    <w:pPr>
      <w:pStyle w:val="Header"/>
    </w:pPr>
    <w:r>
      <w:rPr>
        <w:noProof/>
        <w:lang w:val="en-AU" w:eastAsia="en-AU"/>
      </w:rPr>
      <w:drawing>
        <wp:inline distT="0" distB="0" distL="0" distR="0" wp14:anchorId="54FD461D" wp14:editId="1377B7AE">
          <wp:extent cx="1495407" cy="92392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MAROON_DIGIMAKER with tagline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13331" cy="93499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E92BA9"/>
    <w:multiLevelType w:val="hybridMultilevel"/>
    <w:tmpl w:val="B88EB5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541A6C"/>
    <w:multiLevelType w:val="hybridMultilevel"/>
    <w:tmpl w:val="E9FE61C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99512CD"/>
    <w:multiLevelType w:val="hybridMultilevel"/>
    <w:tmpl w:val="907A2E14"/>
    <w:lvl w:ilvl="0" w:tplc="03ECCEC4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sz w:val="22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893EC2"/>
    <w:multiLevelType w:val="hybridMultilevel"/>
    <w:tmpl w:val="978C4F9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8176D7"/>
    <w:multiLevelType w:val="hybridMultilevel"/>
    <w:tmpl w:val="EF0E861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245DAE"/>
    <w:multiLevelType w:val="hybridMultilevel"/>
    <w:tmpl w:val="2E805B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F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705479"/>
    <w:multiLevelType w:val="hybridMultilevel"/>
    <w:tmpl w:val="1E3667E8"/>
    <w:lvl w:ilvl="0" w:tplc="03ECCEC4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sz w:val="22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984283"/>
    <w:multiLevelType w:val="hybridMultilevel"/>
    <w:tmpl w:val="862A640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3B6E4C"/>
    <w:multiLevelType w:val="hybridMultilevel"/>
    <w:tmpl w:val="76F4FD4C"/>
    <w:lvl w:ilvl="0" w:tplc="14E63C16">
      <w:start w:val="1"/>
      <w:numFmt w:val="bullet"/>
      <w:lvlText w:val="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FE02D07"/>
    <w:multiLevelType w:val="hybridMultilevel"/>
    <w:tmpl w:val="69149160"/>
    <w:lvl w:ilvl="0" w:tplc="7AAA6716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>
      <w:start w:val="1"/>
      <w:numFmt w:val="lowerRoman"/>
      <w:lvlText w:val="%6."/>
      <w:lvlJc w:val="right"/>
      <w:pPr>
        <w:ind w:left="4320" w:hanging="180"/>
      </w:pPr>
    </w:lvl>
    <w:lvl w:ilvl="6" w:tplc="0C09000F">
      <w:start w:val="1"/>
      <w:numFmt w:val="decimal"/>
      <w:lvlText w:val="%7."/>
      <w:lvlJc w:val="left"/>
      <w:pPr>
        <w:ind w:left="5040" w:hanging="360"/>
      </w:pPr>
    </w:lvl>
    <w:lvl w:ilvl="7" w:tplc="0C090019">
      <w:start w:val="1"/>
      <w:numFmt w:val="lowerLetter"/>
      <w:lvlText w:val="%8."/>
      <w:lvlJc w:val="left"/>
      <w:pPr>
        <w:ind w:left="5760" w:hanging="360"/>
      </w:pPr>
    </w:lvl>
    <w:lvl w:ilvl="8" w:tplc="0C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2629B4"/>
    <w:multiLevelType w:val="hybridMultilevel"/>
    <w:tmpl w:val="D1F8CCA4"/>
    <w:lvl w:ilvl="0" w:tplc="E9A0658A">
      <w:start w:val="1"/>
      <w:numFmt w:val="lowerRoman"/>
      <w:lvlText w:val="%1."/>
      <w:lvlJc w:val="left"/>
      <w:pPr>
        <w:ind w:left="1428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788" w:hanging="360"/>
      </w:pPr>
    </w:lvl>
    <w:lvl w:ilvl="2" w:tplc="0C09001B" w:tentative="1">
      <w:start w:val="1"/>
      <w:numFmt w:val="lowerRoman"/>
      <w:lvlText w:val="%3."/>
      <w:lvlJc w:val="right"/>
      <w:pPr>
        <w:ind w:left="2508" w:hanging="180"/>
      </w:pPr>
    </w:lvl>
    <w:lvl w:ilvl="3" w:tplc="0C09000F" w:tentative="1">
      <w:start w:val="1"/>
      <w:numFmt w:val="decimal"/>
      <w:lvlText w:val="%4."/>
      <w:lvlJc w:val="left"/>
      <w:pPr>
        <w:ind w:left="3228" w:hanging="360"/>
      </w:pPr>
    </w:lvl>
    <w:lvl w:ilvl="4" w:tplc="0C090019" w:tentative="1">
      <w:start w:val="1"/>
      <w:numFmt w:val="lowerLetter"/>
      <w:lvlText w:val="%5."/>
      <w:lvlJc w:val="left"/>
      <w:pPr>
        <w:ind w:left="3948" w:hanging="360"/>
      </w:pPr>
    </w:lvl>
    <w:lvl w:ilvl="5" w:tplc="0C09001B" w:tentative="1">
      <w:start w:val="1"/>
      <w:numFmt w:val="lowerRoman"/>
      <w:lvlText w:val="%6."/>
      <w:lvlJc w:val="right"/>
      <w:pPr>
        <w:ind w:left="4668" w:hanging="180"/>
      </w:pPr>
    </w:lvl>
    <w:lvl w:ilvl="6" w:tplc="0C09000F" w:tentative="1">
      <w:start w:val="1"/>
      <w:numFmt w:val="decimal"/>
      <w:lvlText w:val="%7."/>
      <w:lvlJc w:val="left"/>
      <w:pPr>
        <w:ind w:left="5388" w:hanging="360"/>
      </w:pPr>
    </w:lvl>
    <w:lvl w:ilvl="7" w:tplc="0C090019" w:tentative="1">
      <w:start w:val="1"/>
      <w:numFmt w:val="lowerLetter"/>
      <w:lvlText w:val="%8."/>
      <w:lvlJc w:val="left"/>
      <w:pPr>
        <w:ind w:left="6108" w:hanging="360"/>
      </w:pPr>
    </w:lvl>
    <w:lvl w:ilvl="8" w:tplc="0C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42CA08CA"/>
    <w:multiLevelType w:val="hybridMultilevel"/>
    <w:tmpl w:val="D366A67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463F03"/>
    <w:multiLevelType w:val="hybridMultilevel"/>
    <w:tmpl w:val="902EBA7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4C0A81"/>
    <w:multiLevelType w:val="hybridMultilevel"/>
    <w:tmpl w:val="63A08E4E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F81C2A"/>
    <w:multiLevelType w:val="hybridMultilevel"/>
    <w:tmpl w:val="BD785A42"/>
    <w:lvl w:ilvl="0" w:tplc="BE6CDBA4">
      <w:start w:val="1"/>
      <w:numFmt w:val="lowerRoman"/>
      <w:lvlText w:val="%1)"/>
      <w:lvlJc w:val="left"/>
      <w:pPr>
        <w:ind w:left="1080" w:hanging="72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>
      <w:start w:val="1"/>
      <w:numFmt w:val="lowerRoman"/>
      <w:lvlText w:val="%6."/>
      <w:lvlJc w:val="right"/>
      <w:pPr>
        <w:ind w:left="4320" w:hanging="180"/>
      </w:pPr>
    </w:lvl>
    <w:lvl w:ilvl="6" w:tplc="0C09000F">
      <w:start w:val="1"/>
      <w:numFmt w:val="decimal"/>
      <w:lvlText w:val="%7."/>
      <w:lvlJc w:val="left"/>
      <w:pPr>
        <w:ind w:left="5040" w:hanging="360"/>
      </w:pPr>
    </w:lvl>
    <w:lvl w:ilvl="7" w:tplc="0C090019">
      <w:start w:val="1"/>
      <w:numFmt w:val="lowerLetter"/>
      <w:lvlText w:val="%8."/>
      <w:lvlJc w:val="left"/>
      <w:pPr>
        <w:ind w:left="5760" w:hanging="360"/>
      </w:pPr>
    </w:lvl>
    <w:lvl w:ilvl="8" w:tplc="0C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BE82AAB"/>
    <w:multiLevelType w:val="hybridMultilevel"/>
    <w:tmpl w:val="437AF1BA"/>
    <w:lvl w:ilvl="0" w:tplc="0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4F015B"/>
    <w:multiLevelType w:val="hybridMultilevel"/>
    <w:tmpl w:val="592A03F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B435DE"/>
    <w:multiLevelType w:val="hybridMultilevel"/>
    <w:tmpl w:val="D366A67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D1E1E9A"/>
    <w:multiLevelType w:val="hybridMultilevel"/>
    <w:tmpl w:val="6BBC816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33F036A"/>
    <w:multiLevelType w:val="hybridMultilevel"/>
    <w:tmpl w:val="926A524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40362C2"/>
    <w:multiLevelType w:val="hybridMultilevel"/>
    <w:tmpl w:val="E22688A0"/>
    <w:lvl w:ilvl="0" w:tplc="0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927587"/>
    <w:multiLevelType w:val="hybridMultilevel"/>
    <w:tmpl w:val="F0C2DA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2718260">
    <w:abstractNumId w:val="2"/>
  </w:num>
  <w:num w:numId="2" w16cid:durableId="71912896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61158291">
    <w:abstractNumId w:val="2"/>
  </w:num>
  <w:num w:numId="4" w16cid:durableId="1302033736">
    <w:abstractNumId w:val="2"/>
  </w:num>
  <w:num w:numId="5" w16cid:durableId="235626331">
    <w:abstractNumId w:val="2"/>
  </w:num>
  <w:num w:numId="6" w16cid:durableId="65879687">
    <w:abstractNumId w:val="2"/>
  </w:num>
  <w:num w:numId="7" w16cid:durableId="1014187066">
    <w:abstractNumId w:val="2"/>
  </w:num>
  <w:num w:numId="8" w16cid:durableId="2068332570">
    <w:abstractNumId w:val="2"/>
  </w:num>
  <w:num w:numId="9" w16cid:durableId="1714620450">
    <w:abstractNumId w:val="2"/>
  </w:num>
  <w:num w:numId="10" w16cid:durableId="279651605">
    <w:abstractNumId w:val="2"/>
  </w:num>
  <w:num w:numId="11" w16cid:durableId="80950622">
    <w:abstractNumId w:val="2"/>
  </w:num>
  <w:num w:numId="12" w16cid:durableId="158667178">
    <w:abstractNumId w:val="2"/>
  </w:num>
  <w:num w:numId="13" w16cid:durableId="212422862">
    <w:abstractNumId w:val="14"/>
  </w:num>
  <w:num w:numId="14" w16cid:durableId="1070884484">
    <w:abstractNumId w:val="16"/>
  </w:num>
  <w:num w:numId="15" w16cid:durableId="519978296">
    <w:abstractNumId w:val="21"/>
  </w:num>
  <w:num w:numId="16" w16cid:durableId="1414427055">
    <w:abstractNumId w:val="21"/>
  </w:num>
  <w:num w:numId="17" w16cid:durableId="123983008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910042174">
    <w:abstractNumId w:val="8"/>
  </w:num>
  <w:num w:numId="19" w16cid:durableId="1294629770">
    <w:abstractNumId w:val="5"/>
  </w:num>
  <w:num w:numId="20" w16cid:durableId="1332372137">
    <w:abstractNumId w:val="1"/>
  </w:num>
  <w:num w:numId="21" w16cid:durableId="1626886830">
    <w:abstractNumId w:val="13"/>
  </w:num>
  <w:num w:numId="22" w16cid:durableId="1442606304">
    <w:abstractNumId w:val="6"/>
  </w:num>
  <w:num w:numId="23" w16cid:durableId="1617328523">
    <w:abstractNumId w:val="12"/>
  </w:num>
  <w:num w:numId="24" w16cid:durableId="763496114">
    <w:abstractNumId w:val="18"/>
  </w:num>
  <w:num w:numId="25" w16cid:durableId="638917835">
    <w:abstractNumId w:val="17"/>
  </w:num>
  <w:num w:numId="26" w16cid:durableId="141191326">
    <w:abstractNumId w:val="22"/>
  </w:num>
  <w:num w:numId="27" w16cid:durableId="1570457493">
    <w:abstractNumId w:val="0"/>
  </w:num>
  <w:num w:numId="28" w16cid:durableId="182408555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694920891">
    <w:abstractNumId w:val="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829174041">
    <w:abstractNumId w:val="19"/>
  </w:num>
  <w:num w:numId="31" w16cid:durableId="1095131771">
    <w:abstractNumId w:val="3"/>
  </w:num>
  <w:num w:numId="32" w16cid:durableId="880166424">
    <w:abstractNumId w:val="10"/>
  </w:num>
  <w:num w:numId="33" w16cid:durableId="1801724074">
    <w:abstractNumId w:val="7"/>
  </w:num>
  <w:num w:numId="34" w16cid:durableId="14813557">
    <w:abstractNumId w:val="9"/>
  </w:num>
  <w:num w:numId="35" w16cid:durableId="632061226">
    <w:abstractNumId w:val="11"/>
  </w:num>
  <w:num w:numId="36" w16cid:durableId="55531270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9D8"/>
    <w:rsid w:val="000021DC"/>
    <w:rsid w:val="000063ED"/>
    <w:rsid w:val="00010D5B"/>
    <w:rsid w:val="00040602"/>
    <w:rsid w:val="00041F49"/>
    <w:rsid w:val="00042538"/>
    <w:rsid w:val="000512E2"/>
    <w:rsid w:val="00052C70"/>
    <w:rsid w:val="00061AED"/>
    <w:rsid w:val="000725A0"/>
    <w:rsid w:val="0009092C"/>
    <w:rsid w:val="00090B57"/>
    <w:rsid w:val="00090DB4"/>
    <w:rsid w:val="000A4845"/>
    <w:rsid w:val="000A57C6"/>
    <w:rsid w:val="000B14D1"/>
    <w:rsid w:val="000C3AD9"/>
    <w:rsid w:val="000C4B67"/>
    <w:rsid w:val="000C7F5C"/>
    <w:rsid w:val="000D2293"/>
    <w:rsid w:val="000D72FA"/>
    <w:rsid w:val="000E2D10"/>
    <w:rsid w:val="000E492C"/>
    <w:rsid w:val="000E6FDD"/>
    <w:rsid w:val="000E7D91"/>
    <w:rsid w:val="000F1991"/>
    <w:rsid w:val="00105683"/>
    <w:rsid w:val="00106D37"/>
    <w:rsid w:val="0010790E"/>
    <w:rsid w:val="00125BA4"/>
    <w:rsid w:val="00132829"/>
    <w:rsid w:val="00132DE0"/>
    <w:rsid w:val="0015328B"/>
    <w:rsid w:val="00165EA9"/>
    <w:rsid w:val="00167758"/>
    <w:rsid w:val="0017219B"/>
    <w:rsid w:val="00172881"/>
    <w:rsid w:val="00177511"/>
    <w:rsid w:val="0018387B"/>
    <w:rsid w:val="00190CBA"/>
    <w:rsid w:val="001A4E86"/>
    <w:rsid w:val="001B066C"/>
    <w:rsid w:val="001B16B4"/>
    <w:rsid w:val="001C3D8D"/>
    <w:rsid w:val="001C73BF"/>
    <w:rsid w:val="001D6EB3"/>
    <w:rsid w:val="001D79A0"/>
    <w:rsid w:val="001E1C58"/>
    <w:rsid w:val="001E405C"/>
    <w:rsid w:val="001E584F"/>
    <w:rsid w:val="001F5608"/>
    <w:rsid w:val="00202F99"/>
    <w:rsid w:val="00205C58"/>
    <w:rsid w:val="002112A9"/>
    <w:rsid w:val="00216A7C"/>
    <w:rsid w:val="002264B4"/>
    <w:rsid w:val="00232094"/>
    <w:rsid w:val="00237227"/>
    <w:rsid w:val="0024247D"/>
    <w:rsid w:val="002443AC"/>
    <w:rsid w:val="002452EF"/>
    <w:rsid w:val="0024583D"/>
    <w:rsid w:val="00264EEF"/>
    <w:rsid w:val="002659EE"/>
    <w:rsid w:val="00270715"/>
    <w:rsid w:val="00276CEC"/>
    <w:rsid w:val="002B1F68"/>
    <w:rsid w:val="002C1185"/>
    <w:rsid w:val="002C19EA"/>
    <w:rsid w:val="002C5A83"/>
    <w:rsid w:val="002D41C5"/>
    <w:rsid w:val="002E0F6A"/>
    <w:rsid w:val="002E7567"/>
    <w:rsid w:val="002F01B2"/>
    <w:rsid w:val="00303190"/>
    <w:rsid w:val="0031572D"/>
    <w:rsid w:val="003174FD"/>
    <w:rsid w:val="00325956"/>
    <w:rsid w:val="00347583"/>
    <w:rsid w:val="0035055D"/>
    <w:rsid w:val="0035330B"/>
    <w:rsid w:val="003605D2"/>
    <w:rsid w:val="00365C26"/>
    <w:rsid w:val="0037544D"/>
    <w:rsid w:val="00383B2B"/>
    <w:rsid w:val="00387D50"/>
    <w:rsid w:val="003A4FF3"/>
    <w:rsid w:val="003D1DA4"/>
    <w:rsid w:val="003D5D7F"/>
    <w:rsid w:val="003E201A"/>
    <w:rsid w:val="003F0AE6"/>
    <w:rsid w:val="003F4641"/>
    <w:rsid w:val="00401701"/>
    <w:rsid w:val="00424002"/>
    <w:rsid w:val="00426493"/>
    <w:rsid w:val="0044645E"/>
    <w:rsid w:val="00461B02"/>
    <w:rsid w:val="004623AB"/>
    <w:rsid w:val="00471B9A"/>
    <w:rsid w:val="004819EF"/>
    <w:rsid w:val="00483BB9"/>
    <w:rsid w:val="004853B7"/>
    <w:rsid w:val="004A13CF"/>
    <w:rsid w:val="004A2A04"/>
    <w:rsid w:val="004B7290"/>
    <w:rsid w:val="004C11CB"/>
    <w:rsid w:val="004F0CD3"/>
    <w:rsid w:val="00500774"/>
    <w:rsid w:val="00505820"/>
    <w:rsid w:val="00512858"/>
    <w:rsid w:val="00512B30"/>
    <w:rsid w:val="005232DF"/>
    <w:rsid w:val="00523616"/>
    <w:rsid w:val="00523899"/>
    <w:rsid w:val="00550323"/>
    <w:rsid w:val="00550FFB"/>
    <w:rsid w:val="00551581"/>
    <w:rsid w:val="005575A8"/>
    <w:rsid w:val="00566755"/>
    <w:rsid w:val="0057629C"/>
    <w:rsid w:val="005800CF"/>
    <w:rsid w:val="00594F7E"/>
    <w:rsid w:val="00595A72"/>
    <w:rsid w:val="005C02CF"/>
    <w:rsid w:val="005C18A4"/>
    <w:rsid w:val="005D22A0"/>
    <w:rsid w:val="005E07DD"/>
    <w:rsid w:val="005E217F"/>
    <w:rsid w:val="005E3261"/>
    <w:rsid w:val="005F0D9A"/>
    <w:rsid w:val="005F1EAE"/>
    <w:rsid w:val="00604BEF"/>
    <w:rsid w:val="006525E4"/>
    <w:rsid w:val="006552F9"/>
    <w:rsid w:val="006601DF"/>
    <w:rsid w:val="00671A01"/>
    <w:rsid w:val="0068291C"/>
    <w:rsid w:val="006A19F2"/>
    <w:rsid w:val="006A5047"/>
    <w:rsid w:val="006B63BF"/>
    <w:rsid w:val="006E18EC"/>
    <w:rsid w:val="006F4D26"/>
    <w:rsid w:val="0070399C"/>
    <w:rsid w:val="00712DFA"/>
    <w:rsid w:val="00716C62"/>
    <w:rsid w:val="00717941"/>
    <w:rsid w:val="007306A2"/>
    <w:rsid w:val="00735A3A"/>
    <w:rsid w:val="0074233B"/>
    <w:rsid w:val="00747244"/>
    <w:rsid w:val="00747925"/>
    <w:rsid w:val="00754FF2"/>
    <w:rsid w:val="00767414"/>
    <w:rsid w:val="007744F1"/>
    <w:rsid w:val="007A2C44"/>
    <w:rsid w:val="007A4197"/>
    <w:rsid w:val="007B06EF"/>
    <w:rsid w:val="007B27FF"/>
    <w:rsid w:val="007B481C"/>
    <w:rsid w:val="007B5939"/>
    <w:rsid w:val="007C6DA9"/>
    <w:rsid w:val="007E1DA3"/>
    <w:rsid w:val="00801F1E"/>
    <w:rsid w:val="00805AFD"/>
    <w:rsid w:val="00806CCF"/>
    <w:rsid w:val="00817063"/>
    <w:rsid w:val="00836523"/>
    <w:rsid w:val="008477F4"/>
    <w:rsid w:val="0085004A"/>
    <w:rsid w:val="00864069"/>
    <w:rsid w:val="00864F69"/>
    <w:rsid w:val="00871F2F"/>
    <w:rsid w:val="00872EF0"/>
    <w:rsid w:val="00882C51"/>
    <w:rsid w:val="0089021D"/>
    <w:rsid w:val="008A4C01"/>
    <w:rsid w:val="008A7EA5"/>
    <w:rsid w:val="008B69E6"/>
    <w:rsid w:val="008B73F1"/>
    <w:rsid w:val="008C06ED"/>
    <w:rsid w:val="008C6A9E"/>
    <w:rsid w:val="008D3FFD"/>
    <w:rsid w:val="008E67A1"/>
    <w:rsid w:val="009065A8"/>
    <w:rsid w:val="00907AA0"/>
    <w:rsid w:val="009167C9"/>
    <w:rsid w:val="00940C1D"/>
    <w:rsid w:val="009447D7"/>
    <w:rsid w:val="00957861"/>
    <w:rsid w:val="009652FC"/>
    <w:rsid w:val="00971E22"/>
    <w:rsid w:val="00972089"/>
    <w:rsid w:val="0097406B"/>
    <w:rsid w:val="0097548D"/>
    <w:rsid w:val="00977923"/>
    <w:rsid w:val="00982558"/>
    <w:rsid w:val="009833DE"/>
    <w:rsid w:val="00984CA9"/>
    <w:rsid w:val="009954E6"/>
    <w:rsid w:val="00996C69"/>
    <w:rsid w:val="009B0650"/>
    <w:rsid w:val="009B6289"/>
    <w:rsid w:val="009D1D94"/>
    <w:rsid w:val="009E5DB6"/>
    <w:rsid w:val="00A11B8D"/>
    <w:rsid w:val="00A269A3"/>
    <w:rsid w:val="00A317D3"/>
    <w:rsid w:val="00A364B6"/>
    <w:rsid w:val="00A4003B"/>
    <w:rsid w:val="00A40FE2"/>
    <w:rsid w:val="00A42CFC"/>
    <w:rsid w:val="00A44972"/>
    <w:rsid w:val="00A45D57"/>
    <w:rsid w:val="00A5241E"/>
    <w:rsid w:val="00A57F84"/>
    <w:rsid w:val="00A732B8"/>
    <w:rsid w:val="00A84BA0"/>
    <w:rsid w:val="00A9409B"/>
    <w:rsid w:val="00AA6476"/>
    <w:rsid w:val="00AB4369"/>
    <w:rsid w:val="00AB4C6B"/>
    <w:rsid w:val="00AC2053"/>
    <w:rsid w:val="00AC711B"/>
    <w:rsid w:val="00AD179C"/>
    <w:rsid w:val="00AE0795"/>
    <w:rsid w:val="00AF065D"/>
    <w:rsid w:val="00AF4281"/>
    <w:rsid w:val="00B0363F"/>
    <w:rsid w:val="00B220E6"/>
    <w:rsid w:val="00B22A9B"/>
    <w:rsid w:val="00B40D34"/>
    <w:rsid w:val="00B46376"/>
    <w:rsid w:val="00B47268"/>
    <w:rsid w:val="00B54450"/>
    <w:rsid w:val="00B62570"/>
    <w:rsid w:val="00B6261B"/>
    <w:rsid w:val="00B65AE4"/>
    <w:rsid w:val="00B711EB"/>
    <w:rsid w:val="00B957BD"/>
    <w:rsid w:val="00BA2FFE"/>
    <w:rsid w:val="00BB0B1D"/>
    <w:rsid w:val="00BB3514"/>
    <w:rsid w:val="00BB735E"/>
    <w:rsid w:val="00BC0847"/>
    <w:rsid w:val="00BE2931"/>
    <w:rsid w:val="00BE7902"/>
    <w:rsid w:val="00C13904"/>
    <w:rsid w:val="00C3177F"/>
    <w:rsid w:val="00C44F64"/>
    <w:rsid w:val="00C51D89"/>
    <w:rsid w:val="00C52167"/>
    <w:rsid w:val="00C570B5"/>
    <w:rsid w:val="00C62701"/>
    <w:rsid w:val="00C723B0"/>
    <w:rsid w:val="00C72AB1"/>
    <w:rsid w:val="00C73373"/>
    <w:rsid w:val="00C80F9D"/>
    <w:rsid w:val="00C859C1"/>
    <w:rsid w:val="00C86C18"/>
    <w:rsid w:val="00C96F10"/>
    <w:rsid w:val="00C97E37"/>
    <w:rsid w:val="00C97F0C"/>
    <w:rsid w:val="00CB00D5"/>
    <w:rsid w:val="00CB4218"/>
    <w:rsid w:val="00CB5F29"/>
    <w:rsid w:val="00CC3C37"/>
    <w:rsid w:val="00CC404C"/>
    <w:rsid w:val="00CC5FA4"/>
    <w:rsid w:val="00CD07FC"/>
    <w:rsid w:val="00CE36FC"/>
    <w:rsid w:val="00CE3AEE"/>
    <w:rsid w:val="00CF72BC"/>
    <w:rsid w:val="00CF7802"/>
    <w:rsid w:val="00D103BA"/>
    <w:rsid w:val="00D11F6E"/>
    <w:rsid w:val="00D13085"/>
    <w:rsid w:val="00D15A50"/>
    <w:rsid w:val="00D45595"/>
    <w:rsid w:val="00D5329C"/>
    <w:rsid w:val="00D565CD"/>
    <w:rsid w:val="00D57F11"/>
    <w:rsid w:val="00D66B22"/>
    <w:rsid w:val="00D73929"/>
    <w:rsid w:val="00D761D9"/>
    <w:rsid w:val="00D8058A"/>
    <w:rsid w:val="00D875CA"/>
    <w:rsid w:val="00DB1DFE"/>
    <w:rsid w:val="00DC0CB7"/>
    <w:rsid w:val="00DE09D1"/>
    <w:rsid w:val="00DE36A6"/>
    <w:rsid w:val="00DE49D8"/>
    <w:rsid w:val="00DE59A1"/>
    <w:rsid w:val="00DE6CE0"/>
    <w:rsid w:val="00DE70D7"/>
    <w:rsid w:val="00DE7452"/>
    <w:rsid w:val="00DF2608"/>
    <w:rsid w:val="00DF2D86"/>
    <w:rsid w:val="00E006B4"/>
    <w:rsid w:val="00E03F30"/>
    <w:rsid w:val="00E37A5C"/>
    <w:rsid w:val="00E57C11"/>
    <w:rsid w:val="00E6195B"/>
    <w:rsid w:val="00E67E0C"/>
    <w:rsid w:val="00E738F0"/>
    <w:rsid w:val="00E73ABA"/>
    <w:rsid w:val="00E76480"/>
    <w:rsid w:val="00E8572E"/>
    <w:rsid w:val="00EA2A20"/>
    <w:rsid w:val="00EA48D4"/>
    <w:rsid w:val="00EB68E4"/>
    <w:rsid w:val="00EB71FA"/>
    <w:rsid w:val="00ED039D"/>
    <w:rsid w:val="00ED4994"/>
    <w:rsid w:val="00EE2B78"/>
    <w:rsid w:val="00EF38AF"/>
    <w:rsid w:val="00EF433A"/>
    <w:rsid w:val="00F01623"/>
    <w:rsid w:val="00F07FEB"/>
    <w:rsid w:val="00F11A86"/>
    <w:rsid w:val="00F15200"/>
    <w:rsid w:val="00F158FC"/>
    <w:rsid w:val="00F22DC7"/>
    <w:rsid w:val="00F34BD6"/>
    <w:rsid w:val="00F4143A"/>
    <w:rsid w:val="00F47820"/>
    <w:rsid w:val="00F51AC2"/>
    <w:rsid w:val="00F6179E"/>
    <w:rsid w:val="00F71E4E"/>
    <w:rsid w:val="00F74EDB"/>
    <w:rsid w:val="00F77EE8"/>
    <w:rsid w:val="00F82F42"/>
    <w:rsid w:val="00F83EEB"/>
    <w:rsid w:val="00FA3FCF"/>
    <w:rsid w:val="00FA4AA5"/>
    <w:rsid w:val="00FA6366"/>
    <w:rsid w:val="00FD3539"/>
    <w:rsid w:val="00FD5AB0"/>
    <w:rsid w:val="00FE01D1"/>
    <w:rsid w:val="00FF20CB"/>
    <w:rsid w:val="00FF3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2FC3E"/>
  <w15:docId w15:val="{640D791A-417B-4444-99AC-45678013C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4069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numPr>
        <w:numId w:val="12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numPr>
        <w:ilvl w:val="1"/>
        <w:numId w:val="12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numPr>
        <w:ilvl w:val="2"/>
        <w:numId w:val="12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numPr>
        <w:ilvl w:val="3"/>
        <w:numId w:val="12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numPr>
        <w:ilvl w:val="4"/>
        <w:numId w:val="12"/>
      </w:numPr>
      <w:spacing w:before="200" w:after="0"/>
      <w:outlineLvl w:val="4"/>
    </w:pPr>
    <w:rPr>
      <w:rFonts w:asciiTheme="majorHAnsi" w:eastAsiaTheme="majorEastAsia" w:hAnsiTheme="majorHAnsi" w:cstheme="majorBidi"/>
      <w:color w:val="252525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numPr>
        <w:ilvl w:val="5"/>
        <w:numId w:val="12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52525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numPr>
        <w:ilvl w:val="6"/>
        <w:numId w:val="12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numPr>
        <w:ilvl w:val="7"/>
        <w:numId w:val="12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numPr>
        <w:ilvl w:val="8"/>
        <w:numId w:val="12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A5A5A" w:themeColor="text1" w:themeTint="A5"/>
      <w:spacing w:val="1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52525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52525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aps/>
    </w:rPr>
  </w:style>
  <w:style w:type="character" w:styleId="Strong">
    <w:name w:val="Strong"/>
    <w:basedOn w:val="DefaultParagraphFont"/>
    <w:uiPriority w:val="22"/>
    <w:qFormat/>
    <w:rPr>
      <w:b/>
      <w:bCs/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color w:val="000000" w:themeColor="text1"/>
      <w:shd w:val="clear" w:color="auto" w:fill="F2F2F2" w:themeFill="background1" w:themeFillShade="F2"/>
    </w:rPr>
  </w:style>
  <w:style w:type="character" w:styleId="SubtleReference">
    <w:name w:val="Subtle Reference"/>
    <w:basedOn w:val="DefaultParagraphFont"/>
    <w:uiPriority w:val="31"/>
    <w:qFormat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Pr>
      <w:b w:val="0"/>
      <w:bCs w:val="0"/>
      <w:smallCap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323232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640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4069"/>
  </w:style>
  <w:style w:type="paragraph" w:styleId="BalloonText">
    <w:name w:val="Balloon Text"/>
    <w:basedOn w:val="Normal"/>
    <w:link w:val="BalloonTextChar"/>
    <w:uiPriority w:val="99"/>
    <w:semiHidden/>
    <w:unhideWhenUsed/>
    <w:rsid w:val="000B14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14D1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7423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233B"/>
  </w:style>
  <w:style w:type="character" w:styleId="Hyperlink">
    <w:name w:val="Hyperlink"/>
    <w:basedOn w:val="DefaultParagraphFont"/>
    <w:uiPriority w:val="99"/>
    <w:unhideWhenUsed/>
    <w:rsid w:val="00AE0795"/>
    <w:rPr>
      <w:color w:val="6B9F25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30E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95A72"/>
    <w:rPr>
      <w:color w:val="B26B02" w:themeColor="followedHyperlink"/>
      <w:u w:val="single"/>
    </w:rPr>
  </w:style>
  <w:style w:type="paragraph" w:customStyle="1" w:styleId="LISC">
    <w:name w:val="LI SC"/>
    <w:basedOn w:val="Normal"/>
    <w:link w:val="LISCChar"/>
    <w:autoRedefine/>
    <w:qFormat/>
    <w:rsid w:val="00A9409B"/>
    <w:rPr>
      <w:rFonts w:ascii="Assistant" w:hAnsi="Assistant"/>
      <w:b/>
      <w:sz w:val="24"/>
      <w:szCs w:val="24"/>
    </w:rPr>
  </w:style>
  <w:style w:type="character" w:customStyle="1" w:styleId="LISCChar">
    <w:name w:val="LI SC Char"/>
    <w:basedOn w:val="DefaultParagraphFont"/>
    <w:link w:val="LISC"/>
    <w:rsid w:val="00A9409B"/>
    <w:rPr>
      <w:rFonts w:ascii="Assistant" w:hAnsi="Assistant"/>
      <w:b/>
      <w:sz w:val="24"/>
      <w:szCs w:val="24"/>
    </w:rPr>
  </w:style>
  <w:style w:type="paragraph" w:customStyle="1" w:styleId="Text">
    <w:name w:val="Text"/>
    <w:basedOn w:val="Normal"/>
    <w:link w:val="TextChar"/>
    <w:autoRedefine/>
    <w:qFormat/>
    <w:rsid w:val="00010D5B"/>
    <w:rPr>
      <w:rFonts w:ascii="Assistant" w:hAnsi="Assistant"/>
      <w:sz w:val="24"/>
      <w:szCs w:val="24"/>
    </w:rPr>
  </w:style>
  <w:style w:type="character" w:customStyle="1" w:styleId="TextChar">
    <w:name w:val="Text Char"/>
    <w:basedOn w:val="DefaultParagraphFont"/>
    <w:link w:val="Text"/>
    <w:rsid w:val="00010D5B"/>
    <w:rPr>
      <w:rFonts w:ascii="Assistant" w:hAnsi="Assistant"/>
      <w:sz w:val="24"/>
      <w:szCs w:val="24"/>
    </w:rPr>
  </w:style>
  <w:style w:type="paragraph" w:customStyle="1" w:styleId="Headings">
    <w:name w:val="Headings"/>
    <w:basedOn w:val="Normal"/>
    <w:link w:val="HeadingsChar"/>
    <w:autoRedefine/>
    <w:qFormat/>
    <w:rsid w:val="00A9409B"/>
    <w:pPr>
      <w:spacing w:after="0"/>
    </w:pPr>
    <w:rPr>
      <w:rFonts w:ascii="Assistant" w:eastAsiaTheme="majorEastAsia" w:hAnsi="Assistant" w:cstheme="majorBidi"/>
      <w:color w:val="000000" w:themeColor="text1"/>
      <w:sz w:val="28"/>
      <w:szCs w:val="28"/>
      <w:u w:val="single"/>
    </w:rPr>
  </w:style>
  <w:style w:type="character" w:customStyle="1" w:styleId="HeadingsChar">
    <w:name w:val="Headings Char"/>
    <w:basedOn w:val="DefaultParagraphFont"/>
    <w:link w:val="Headings"/>
    <w:rsid w:val="00A9409B"/>
    <w:rPr>
      <w:rFonts w:ascii="Assistant" w:eastAsiaTheme="majorEastAsia" w:hAnsi="Assistant" w:cstheme="majorBidi"/>
      <w:color w:val="000000" w:themeColor="text1"/>
      <w:sz w:val="28"/>
      <w:szCs w:val="28"/>
      <w:u w:val="single"/>
    </w:rPr>
  </w:style>
  <w:style w:type="paragraph" w:customStyle="1" w:styleId="ProjectTitle">
    <w:name w:val="Project Title"/>
    <w:basedOn w:val="Normal"/>
    <w:link w:val="ProjectTitleChar"/>
    <w:autoRedefine/>
    <w:qFormat/>
    <w:rsid w:val="00A9409B"/>
    <w:pPr>
      <w:jc w:val="center"/>
    </w:pPr>
    <w:rPr>
      <w:rFonts w:ascii="Assistant" w:eastAsiaTheme="majorEastAsia" w:hAnsi="Assistant" w:cstheme="majorBidi"/>
      <w:color w:val="000000" w:themeColor="text1"/>
      <w:sz w:val="32"/>
      <w:szCs w:val="32"/>
    </w:rPr>
  </w:style>
  <w:style w:type="character" w:customStyle="1" w:styleId="ProjectTitleChar">
    <w:name w:val="Project Title Char"/>
    <w:basedOn w:val="DefaultParagraphFont"/>
    <w:link w:val="ProjectTitle"/>
    <w:rsid w:val="00A9409B"/>
    <w:rPr>
      <w:rFonts w:ascii="Assistant" w:eastAsiaTheme="majorEastAsia" w:hAnsi="Assistant" w:cstheme="majorBidi"/>
      <w:color w:val="000000" w:themeColor="text1"/>
      <w:sz w:val="32"/>
      <w:szCs w:val="32"/>
    </w:rPr>
  </w:style>
  <w:style w:type="paragraph" w:customStyle="1" w:styleId="Topic">
    <w:name w:val="Topic"/>
    <w:basedOn w:val="Title"/>
    <w:link w:val="TopicChar"/>
    <w:autoRedefine/>
    <w:qFormat/>
    <w:rsid w:val="00A9409B"/>
    <w:pPr>
      <w:jc w:val="center"/>
    </w:pPr>
    <w:rPr>
      <w:rFonts w:ascii="Assistant ExtraBold" w:hAnsi="Assistant ExtraBold"/>
    </w:rPr>
  </w:style>
  <w:style w:type="character" w:customStyle="1" w:styleId="TopicChar">
    <w:name w:val="Topic Char"/>
    <w:basedOn w:val="TitleChar"/>
    <w:link w:val="Topic"/>
    <w:rsid w:val="00A9409B"/>
    <w:rPr>
      <w:rFonts w:ascii="Assistant ExtraBold" w:eastAsiaTheme="majorEastAsia" w:hAnsi="Assistant ExtraBold" w:cstheme="majorBidi"/>
      <w:color w:val="000000" w:themeColor="text1"/>
      <w:sz w:val="56"/>
      <w:szCs w:val="56"/>
    </w:rPr>
  </w:style>
  <w:style w:type="paragraph" w:customStyle="1" w:styleId="ChallengeHeadings">
    <w:name w:val="Challenge Headings"/>
    <w:basedOn w:val="Normal"/>
    <w:link w:val="ChallengeHeadingsChar"/>
    <w:qFormat/>
    <w:rsid w:val="004F0CD3"/>
    <w:pPr>
      <w:spacing w:after="0"/>
    </w:pPr>
    <w:rPr>
      <w:rFonts w:ascii="Assistant" w:eastAsiaTheme="majorEastAsia" w:hAnsi="Assistant" w:cstheme="majorBidi"/>
      <w:color w:val="000000" w:themeColor="text1"/>
      <w:sz w:val="28"/>
      <w:szCs w:val="28"/>
      <w:u w:val="single"/>
    </w:rPr>
  </w:style>
  <w:style w:type="character" w:customStyle="1" w:styleId="ChallengeHeadingsChar">
    <w:name w:val="Challenge Headings Char"/>
    <w:basedOn w:val="DefaultParagraphFont"/>
    <w:link w:val="ChallengeHeadings"/>
    <w:rsid w:val="004F0CD3"/>
    <w:rPr>
      <w:rFonts w:ascii="Assistant" w:eastAsiaTheme="majorEastAsia" w:hAnsi="Assistant" w:cstheme="majorBidi"/>
      <w:color w:val="000000" w:themeColor="text1"/>
      <w:sz w:val="28"/>
      <w:szCs w:val="28"/>
      <w:u w:val="single"/>
    </w:rPr>
  </w:style>
  <w:style w:type="paragraph" w:customStyle="1" w:styleId="Code">
    <w:name w:val="Code"/>
    <w:basedOn w:val="Normal"/>
    <w:link w:val="CodeChar"/>
    <w:autoRedefine/>
    <w:qFormat/>
    <w:rsid w:val="00512858"/>
    <w:rPr>
      <w:rFonts w:ascii="Courier New" w:hAnsi="Courier New"/>
    </w:rPr>
  </w:style>
  <w:style w:type="character" w:customStyle="1" w:styleId="CodeChar">
    <w:name w:val="Code Char"/>
    <w:basedOn w:val="DefaultParagraphFont"/>
    <w:link w:val="Code"/>
    <w:rsid w:val="00512858"/>
    <w:rPr>
      <w:rFonts w:ascii="Courier New" w:hAnsi="Courier New"/>
    </w:rPr>
  </w:style>
  <w:style w:type="table" w:styleId="TableGrid">
    <w:name w:val="Table Grid"/>
    <w:basedOn w:val="TableNormal"/>
    <w:uiPriority w:val="39"/>
    <w:rsid w:val="002112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354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4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66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2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46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3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5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Zoher\AppData\Roaming\Microsoft\Templates\Report%20design%20(blank).dotx" TargetMode="External"/></Relationships>
</file>

<file path=word/theme/theme1.xml><?xml version="1.0" encoding="utf-8"?>
<a:theme xmlns:a="http://schemas.openxmlformats.org/drawingml/2006/main" name="Office Theme">
  <a:themeElements>
    <a:clrScheme name="Aspect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F07F09"/>
      </a:accent1>
      <a:accent2>
        <a:srgbClr val="9F2936"/>
      </a:accent2>
      <a:accent3>
        <a:srgbClr val="1B587C"/>
      </a:accent3>
      <a:accent4>
        <a:srgbClr val="4E8542"/>
      </a:accent4>
      <a:accent5>
        <a:srgbClr val="604878"/>
      </a:accent5>
      <a:accent6>
        <a:srgbClr val="C19859"/>
      </a:accent6>
      <a:hlink>
        <a:srgbClr val="6B9F25"/>
      </a:hlink>
      <a:folHlink>
        <a:srgbClr val="B26B0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B39B53489B42418680212796A5AF66" ma:contentTypeVersion="11" ma:contentTypeDescription="Create a new document." ma:contentTypeScope="" ma:versionID="c88139255f48e3169a0d90114398debc">
  <xsd:schema xmlns:xsd="http://www.w3.org/2001/XMLSchema" xmlns:xs="http://www.w3.org/2001/XMLSchema" xmlns:p="http://schemas.microsoft.com/office/2006/metadata/properties" xmlns:ns2="f6d992ec-077e-475e-a20f-30e73eeb11d9" xmlns:ns3="c7045373-e48c-488a-b885-425cbddc64b3" targetNamespace="http://schemas.microsoft.com/office/2006/metadata/properties" ma:root="true" ma:fieldsID="53cae14a266c9599f8f4cf5c6f827f66" ns2:_="" ns3:_="">
    <xsd:import namespace="f6d992ec-077e-475e-a20f-30e73eeb11d9"/>
    <xsd:import namespace="c7045373-e48c-488a-b885-425cbddc64b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d992ec-077e-475e-a20f-30e73eeb11d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d4cbfb6-e658-4ff0-ad83-52d97887800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045373-e48c-488a-b885-425cbddc64b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5d43dde7-2310-4b6f-84b3-efcbc9d92aba}" ma:internalName="TaxCatchAll" ma:showField="CatchAllData" ma:web="c7045373-e48c-488a-b885-425cbddc64b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6d992ec-077e-475e-a20f-30e73eeb11d9">
      <Terms xmlns="http://schemas.microsoft.com/office/infopath/2007/PartnerControls"/>
    </lcf76f155ced4ddcb4097134ff3c332f>
    <TaxCatchAll xmlns="c7045373-e48c-488a-b885-425cbddc64b3" xsi:nil="true"/>
  </documentManagement>
</p:properties>
</file>

<file path=customXml/itemProps1.xml><?xml version="1.0" encoding="utf-8"?>
<ds:datastoreItem xmlns:ds="http://schemas.openxmlformats.org/officeDocument/2006/customXml" ds:itemID="{EA3793BE-BE9C-4FA3-8882-834D66BA8C1D}"/>
</file>

<file path=customXml/itemProps2.xml><?xml version="1.0" encoding="utf-8"?>
<ds:datastoreItem xmlns:ds="http://schemas.openxmlformats.org/officeDocument/2006/customXml" ds:itemID="{EA23787A-3CF0-4491-9A89-F2DD639F7241}"/>
</file>

<file path=customXml/itemProps3.xml><?xml version="1.0" encoding="utf-8"?>
<ds:datastoreItem xmlns:ds="http://schemas.openxmlformats.org/officeDocument/2006/customXml" ds:itemID="{FDB61FE1-F852-4FFC-994E-CC8258D58469}"/>
</file>

<file path=docProps/app.xml><?xml version="1.0" encoding="utf-8"?>
<Properties xmlns="http://schemas.openxmlformats.org/officeDocument/2006/extended-properties" xmlns:vt="http://schemas.openxmlformats.org/officeDocument/2006/docPropsVTypes">
  <Template>Report design (blank)</Template>
  <TotalTime>233</TotalTime>
  <Pages>2</Pages>
  <Words>304</Words>
  <Characters>1736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Zoher P</dc:creator>
  <cp:lastModifiedBy>Zoher P</cp:lastModifiedBy>
  <cp:revision>91</cp:revision>
  <cp:lastPrinted>2018-02-07T22:56:00Z</cp:lastPrinted>
  <dcterms:created xsi:type="dcterms:W3CDTF">2018-04-15T00:28:00Z</dcterms:created>
  <dcterms:modified xsi:type="dcterms:W3CDTF">2024-07-12T03:12:00Z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TC034577159991</vt:lpwstr>
  </property>
  <property fmtid="{D5CDD505-2E9C-101B-9397-08002B2CF9AE}" pid="3" name="ContentTypeId">
    <vt:lpwstr>0x01010075B39B53489B42418680212796A5AF66</vt:lpwstr>
  </property>
</Properties>
</file>