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84C5B" w14:textId="6096756B" w:rsidR="00C859C1" w:rsidRDefault="0026745A" w:rsidP="008F4545">
      <w:pPr>
        <w:pStyle w:val="Topic"/>
      </w:pPr>
      <w:r w:rsidRPr="008F4545">
        <w:t>Decision</w:t>
      </w:r>
      <w:r w:rsidR="009C22CD">
        <w:t>s</w:t>
      </w:r>
    </w:p>
    <w:p w14:paraId="2E5453DB" w14:textId="77777777" w:rsidR="008F4545" w:rsidRPr="008F4545" w:rsidRDefault="008F4545" w:rsidP="008F4545">
      <w:pPr>
        <w:pStyle w:val="ProjectTitle"/>
      </w:pPr>
      <w:r w:rsidRPr="008F4545">
        <w:t>Crossy Road</w:t>
      </w:r>
    </w:p>
    <w:p w14:paraId="789A9735" w14:textId="5FAC63D2" w:rsidR="00EE77D2" w:rsidRPr="006C2521" w:rsidRDefault="00847E50" w:rsidP="006C2521">
      <w:pPr>
        <w:pStyle w:val="Text"/>
      </w:pPr>
      <w:r w:rsidRPr="006C2521">
        <w:t xml:space="preserve">Decision making is important when there will be situations with </w:t>
      </w:r>
      <w:r w:rsidR="00BB00DD" w:rsidRPr="006C2521">
        <w:t>multiple</w:t>
      </w:r>
      <w:r w:rsidRPr="006C2521">
        <w:t xml:space="preserve"> options and </w:t>
      </w:r>
      <w:r w:rsidR="00037A62" w:rsidRPr="006C2521">
        <w:t>an option</w:t>
      </w:r>
      <w:r w:rsidRPr="006C2521">
        <w:t xml:space="preserve"> </w:t>
      </w:r>
      <w:r w:rsidR="00037A62" w:rsidRPr="006C2521">
        <w:t>needs to be selected</w:t>
      </w:r>
      <w:r w:rsidRPr="006C2521">
        <w:t xml:space="preserve"> based on the given conditions.</w:t>
      </w:r>
    </w:p>
    <w:p w14:paraId="0DCE06AC" w14:textId="5BD42765" w:rsidR="00847E50" w:rsidRPr="00847E50" w:rsidRDefault="00847E50" w:rsidP="006C2521">
      <w:pPr>
        <w:pStyle w:val="Text"/>
      </w:pPr>
      <w:r w:rsidRPr="006C2521">
        <w:t>Example: When playing a game, if number of lives = 0, its game over</w:t>
      </w:r>
    </w:p>
    <w:p w14:paraId="7931682A" w14:textId="145800E5" w:rsidR="001D3DB2" w:rsidRDefault="006C2783" w:rsidP="008F4545">
      <w:pPr>
        <w:pStyle w:val="Description"/>
      </w:pPr>
      <w:r w:rsidRPr="008F4545">
        <w:t xml:space="preserve">Penguin to cross the road </w:t>
      </w:r>
      <w:r w:rsidR="001231BF">
        <w:t>and</w:t>
      </w:r>
      <w:r w:rsidRPr="008F4545">
        <w:t xml:space="preserve"> get to the other </w:t>
      </w:r>
      <w:r w:rsidR="0097722D" w:rsidRPr="008F4545">
        <w:t>side</w:t>
      </w:r>
      <w:r w:rsidRPr="008F4545">
        <w:t>!</w:t>
      </w:r>
    </w:p>
    <w:p w14:paraId="4AE02796" w14:textId="60325BDE" w:rsidR="00694AA0" w:rsidRPr="008F4545" w:rsidRDefault="00694AA0" w:rsidP="00694AA0">
      <w:pPr>
        <w:pStyle w:val="Text"/>
      </w:pPr>
      <w:r>
        <w:rPr>
          <w:noProof/>
        </w:rPr>
        <w:drawing>
          <wp:inline distT="0" distB="0" distL="0" distR="0" wp14:anchorId="69838700" wp14:editId="0E474BC4">
            <wp:extent cx="1123950" cy="120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53D4" w14:textId="4364FC89" w:rsidR="00B2404E" w:rsidRPr="008F4545" w:rsidRDefault="00EE77D2" w:rsidP="008F4545">
      <w:pPr>
        <w:pStyle w:val="Headings"/>
      </w:pPr>
      <w:bookmarkStart w:id="0" w:name="_Hlk43122481"/>
      <w:r w:rsidRPr="008F4545">
        <w:t>Get Ready</w:t>
      </w:r>
    </w:p>
    <w:bookmarkEnd w:id="0"/>
    <w:p w14:paraId="7A773FCB" w14:textId="1B56B17E" w:rsidR="008F4545" w:rsidRPr="00176730" w:rsidRDefault="00BE68EE" w:rsidP="008F4545">
      <w:pPr>
        <w:pStyle w:val="Text"/>
        <w:numPr>
          <w:ilvl w:val="0"/>
          <w:numId w:val="27"/>
        </w:numPr>
      </w:pPr>
      <w:r>
        <w:rPr>
          <w:b/>
          <w:bCs/>
        </w:rPr>
        <w:t xml:space="preserve">Add </w:t>
      </w:r>
      <w:r w:rsidR="00280F14" w:rsidRPr="00280F14">
        <w:rPr>
          <w:b/>
          <w:bCs/>
        </w:rPr>
        <w:t>Backdrop</w:t>
      </w:r>
      <w:r w:rsidR="00280F14">
        <w:t xml:space="preserve">: street        </w:t>
      </w:r>
      <w:r w:rsidR="00280F14" w:rsidRPr="00280F14">
        <w:rPr>
          <w:b/>
          <w:bCs/>
        </w:rPr>
        <w:t>Sprites</w:t>
      </w:r>
      <w:r w:rsidR="00280F14">
        <w:t>: Car and Penguin (set sizes to 40)</w:t>
      </w:r>
    </w:p>
    <w:p w14:paraId="5450BB8F" w14:textId="1ADB581E" w:rsidR="00EE77D2" w:rsidRPr="008F4545" w:rsidRDefault="00EE77D2" w:rsidP="008F4545">
      <w:pPr>
        <w:pStyle w:val="Headings"/>
      </w:pPr>
      <w:bookmarkStart w:id="1" w:name="_Hlk43122500"/>
      <w:r w:rsidRPr="008F4545">
        <w:t xml:space="preserve">Add your </w:t>
      </w:r>
      <w:proofErr w:type="gramStart"/>
      <w:r w:rsidRPr="008F4545">
        <w:t>code</w:t>
      </w:r>
      <w:proofErr w:type="gramEnd"/>
    </w:p>
    <w:bookmarkEnd w:id="1"/>
    <w:p w14:paraId="5BE529DE" w14:textId="1FA54D8A" w:rsidR="00F07E0E" w:rsidRPr="008F4545" w:rsidRDefault="006D417E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C</w:t>
      </w:r>
      <w:r w:rsidR="00BD553A" w:rsidRPr="00485B4A">
        <w:rPr>
          <w:b/>
          <w:bCs/>
        </w:rPr>
        <w:t>ar</w:t>
      </w:r>
      <w:r w:rsidRPr="008F4545">
        <w:t>:</w:t>
      </w:r>
      <w:r w:rsidR="00572DA5">
        <w:t xml:space="preserve"> </w:t>
      </w:r>
      <w:r w:rsidR="00C33489">
        <w:t>When green flag is clicked, s</w:t>
      </w:r>
      <w:r w:rsidR="00572DA5">
        <w:t>et Rotation style left – right, size – 40%.</w:t>
      </w:r>
      <w:r w:rsidR="006754C5" w:rsidRPr="008F4545">
        <w:t xml:space="preserve"> </w:t>
      </w:r>
      <w:r w:rsidRPr="00572DA5">
        <w:rPr>
          <w:u w:val="single"/>
        </w:rPr>
        <w:t>Forever</w:t>
      </w:r>
      <w:r w:rsidR="00572DA5">
        <w:t>,</w:t>
      </w:r>
      <w:r w:rsidRPr="008F4545">
        <w:t xml:space="preserve"> </w:t>
      </w:r>
      <w:r w:rsidR="00E27C3A" w:rsidRPr="008F4545">
        <w:t>mov</w:t>
      </w:r>
      <w:r w:rsidR="00BD553A" w:rsidRPr="008F4545">
        <w:t xml:space="preserve">e </w:t>
      </w:r>
      <w:r w:rsidR="001B6473" w:rsidRPr="008F4545">
        <w:t>5 steps</w:t>
      </w:r>
      <w:r w:rsidR="006754C5" w:rsidRPr="008F4545">
        <w:t>,</w:t>
      </w:r>
      <w:r w:rsidR="00E27C3A" w:rsidRPr="008F4545">
        <w:t xml:space="preserve"> </w:t>
      </w:r>
      <w:r w:rsidR="00BD553A" w:rsidRPr="008F4545">
        <w:t>if on edge, bounce</w:t>
      </w:r>
    </w:p>
    <w:p w14:paraId="01841D58" w14:textId="11A3524A" w:rsidR="001B6473" w:rsidRPr="001B6473" w:rsidRDefault="00C0626A" w:rsidP="00481B0B">
      <w:pPr>
        <w:ind w:left="708"/>
        <w:rPr>
          <w:rFonts w:ascii="Comic Sans MS" w:hAnsi="Comic Sans MS"/>
          <w:sz w:val="16"/>
          <w:szCs w:val="16"/>
        </w:rPr>
      </w:pPr>
      <w:r>
        <w:rPr>
          <w:rFonts w:ascii="Comic Sans MS" w:hAnsi="Comic Sans MS"/>
          <w:noProof/>
          <w:sz w:val="16"/>
          <w:szCs w:val="16"/>
        </w:rPr>
        <w:drawing>
          <wp:inline distT="0" distB="0" distL="0" distR="0" wp14:anchorId="4620237B" wp14:editId="6A6A78A5">
            <wp:extent cx="4981575" cy="733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5777" w14:textId="6BD6B2C7" w:rsidR="006C2783" w:rsidRPr="008F4545" w:rsidRDefault="00BD553A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Penguin</w:t>
      </w:r>
      <w:r w:rsidR="006D417E" w:rsidRPr="008F4545">
        <w:t>:</w:t>
      </w:r>
      <w:r w:rsidR="003B3E85" w:rsidRPr="008F4545">
        <w:t xml:space="preserve"> </w:t>
      </w:r>
      <w:r w:rsidR="00C33489">
        <w:t>When green flag is clicked</w:t>
      </w:r>
      <w:r w:rsidR="00C33489">
        <w:t xml:space="preserve"> -</w:t>
      </w:r>
      <w:r w:rsidR="00C33489">
        <w:t xml:space="preserve"> </w:t>
      </w:r>
      <w:r w:rsidR="006D417E" w:rsidRPr="00572DA5">
        <w:rPr>
          <w:u w:val="single"/>
        </w:rPr>
        <w:t>Forever</w:t>
      </w:r>
      <w:r w:rsidR="00572DA5">
        <w:t>,</w:t>
      </w:r>
      <w:r w:rsidR="006D417E" w:rsidRPr="008F4545">
        <w:t xml:space="preserve"> i</w:t>
      </w:r>
      <w:r w:rsidR="00FE03BA" w:rsidRPr="008F4545">
        <w:t xml:space="preserve">f </w:t>
      </w:r>
      <w:r w:rsidR="006D417E" w:rsidRPr="008F4545">
        <w:t>UP</w:t>
      </w:r>
      <w:r w:rsidR="00FE03BA" w:rsidRPr="008F4545">
        <w:t xml:space="preserve"> arrow key is pressed, </w:t>
      </w:r>
      <w:r w:rsidR="00FE03BA" w:rsidRPr="00572DA5">
        <w:rPr>
          <w:b/>
          <w:bCs/>
        </w:rPr>
        <w:t>change y</w:t>
      </w:r>
      <w:r w:rsidR="00FE03BA" w:rsidRPr="008F4545">
        <w:t xml:space="preserve"> by </w:t>
      </w:r>
      <w:r w:rsidRPr="008F4545">
        <w:t>10</w:t>
      </w:r>
    </w:p>
    <w:p w14:paraId="2E5A1676" w14:textId="2ECECE70" w:rsidR="001B6473" w:rsidRPr="001B6473" w:rsidRDefault="00A20856" w:rsidP="00481B0B">
      <w:pPr>
        <w:spacing w:after="0"/>
        <w:ind w:left="12" w:firstLine="696"/>
        <w:rPr>
          <w:rFonts w:ascii="Comic Sans MS" w:hAnsi="Comic Sans MS"/>
          <w:sz w:val="16"/>
          <w:szCs w:val="16"/>
        </w:rPr>
      </w:pPr>
      <w:r>
        <w:rPr>
          <w:rFonts w:ascii="Comic Sans MS" w:hAnsi="Comic Sans MS"/>
          <w:noProof/>
          <w:sz w:val="16"/>
          <w:szCs w:val="16"/>
        </w:rPr>
        <w:drawing>
          <wp:inline distT="0" distB="0" distL="0" distR="0" wp14:anchorId="78A458AF" wp14:editId="147D87C8">
            <wp:extent cx="5120640" cy="8229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7D44" w14:textId="52C80843" w:rsidR="00FE03BA" w:rsidRPr="008F4545" w:rsidRDefault="006D417E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Penguin</w:t>
      </w:r>
      <w:r w:rsidRPr="008F4545">
        <w:t xml:space="preserve">: </w:t>
      </w:r>
      <w:r w:rsidR="006D7EEA" w:rsidRPr="008F4545">
        <w:t xml:space="preserve">Inside Forever; </w:t>
      </w:r>
      <w:r w:rsidR="006C2783" w:rsidRPr="008F4545">
        <w:t xml:space="preserve">If </w:t>
      </w:r>
      <w:r w:rsidRPr="008F4545">
        <w:t>DOWN</w:t>
      </w:r>
      <w:r w:rsidR="006C2783" w:rsidRPr="008F4545">
        <w:t xml:space="preserve"> arrow key is pressed, </w:t>
      </w:r>
      <w:r w:rsidR="006C2783" w:rsidRPr="00572DA5">
        <w:rPr>
          <w:b/>
          <w:bCs/>
        </w:rPr>
        <w:t>change y</w:t>
      </w:r>
      <w:r w:rsidR="006C2783" w:rsidRPr="008F4545">
        <w:t xml:space="preserve"> by -</w:t>
      </w:r>
      <w:r w:rsidR="00BD553A" w:rsidRPr="008F4545">
        <w:t>10</w:t>
      </w:r>
    </w:p>
    <w:p w14:paraId="773F1490" w14:textId="298B1142" w:rsidR="00A20856" w:rsidRDefault="00B92801" w:rsidP="00A20856">
      <w:pPr>
        <w:pStyle w:val="ListParagraph"/>
        <w:spacing w:after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lastRenderedPageBreak/>
        <w:drawing>
          <wp:inline distT="0" distB="0" distL="0" distR="0" wp14:anchorId="02EE480D" wp14:editId="7F8EEF9B">
            <wp:extent cx="4000500" cy="762000"/>
            <wp:effectExtent l="0" t="0" r="0" b="0"/>
            <wp:docPr id="16117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D3C3" w14:textId="7F99F6B4" w:rsidR="00FE03BA" w:rsidRPr="008F4545" w:rsidRDefault="006D417E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Penguin</w:t>
      </w:r>
      <w:r w:rsidRPr="008F4545">
        <w:t xml:space="preserve">: </w:t>
      </w:r>
      <w:r w:rsidR="006D7EEA" w:rsidRPr="008F4545">
        <w:t xml:space="preserve">Inside Forever; </w:t>
      </w:r>
      <w:r w:rsidR="00FE03BA" w:rsidRPr="008F4545">
        <w:t xml:space="preserve">If </w:t>
      </w:r>
      <w:r w:rsidRPr="008F4545">
        <w:t>RIGHT</w:t>
      </w:r>
      <w:r w:rsidR="00FE03BA" w:rsidRPr="008F4545">
        <w:t xml:space="preserve"> arrow key is pressed, </w:t>
      </w:r>
      <w:r w:rsidR="00FE03BA" w:rsidRPr="00572DA5">
        <w:rPr>
          <w:b/>
          <w:bCs/>
        </w:rPr>
        <w:t>change x</w:t>
      </w:r>
      <w:r w:rsidR="00FE03BA" w:rsidRPr="008F4545">
        <w:t xml:space="preserve"> by </w:t>
      </w:r>
      <w:r w:rsidR="00BD553A" w:rsidRPr="008F4545">
        <w:t>10</w:t>
      </w:r>
    </w:p>
    <w:p w14:paraId="1FAFD57B" w14:textId="31C67C4B" w:rsidR="00A20856" w:rsidRDefault="00A20856" w:rsidP="00A20856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7CF98858" wp14:editId="30B1D85F">
            <wp:extent cx="2926080" cy="3657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1AFA" w14:textId="4C1F33F7" w:rsidR="00FE03BA" w:rsidRPr="008F4545" w:rsidRDefault="006D417E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Penguin</w:t>
      </w:r>
      <w:r w:rsidRPr="008F4545">
        <w:t xml:space="preserve">: </w:t>
      </w:r>
      <w:r w:rsidR="006D7EEA" w:rsidRPr="008F4545">
        <w:t xml:space="preserve">Inside Forever; </w:t>
      </w:r>
      <w:r w:rsidR="006C2783" w:rsidRPr="008F4545">
        <w:t xml:space="preserve">If </w:t>
      </w:r>
      <w:r w:rsidRPr="008F4545">
        <w:t>LEFT</w:t>
      </w:r>
      <w:r w:rsidR="006C2783" w:rsidRPr="008F4545">
        <w:t xml:space="preserve"> arrow key is pressed, </w:t>
      </w:r>
      <w:r w:rsidR="006C2783" w:rsidRPr="00572DA5">
        <w:rPr>
          <w:b/>
          <w:bCs/>
        </w:rPr>
        <w:t>change x</w:t>
      </w:r>
      <w:r w:rsidR="006C2783" w:rsidRPr="008F4545">
        <w:t xml:space="preserve"> by -</w:t>
      </w:r>
      <w:r w:rsidR="00BD553A" w:rsidRPr="008F4545">
        <w:t>10</w:t>
      </w:r>
    </w:p>
    <w:p w14:paraId="28AF13E4" w14:textId="179D0B62" w:rsidR="00A20856" w:rsidRDefault="00A20856" w:rsidP="00A20856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3DBEE935" wp14:editId="086B4E07">
            <wp:extent cx="2926080" cy="4572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1AC75" w14:textId="09AC381C" w:rsidR="00271A45" w:rsidRPr="008F4545" w:rsidRDefault="006D417E" w:rsidP="008F4545">
      <w:pPr>
        <w:pStyle w:val="Text"/>
        <w:numPr>
          <w:ilvl w:val="0"/>
          <w:numId w:val="27"/>
        </w:numPr>
      </w:pPr>
      <w:r w:rsidRPr="00485B4A">
        <w:rPr>
          <w:b/>
          <w:bCs/>
        </w:rPr>
        <w:t>Penguin</w:t>
      </w:r>
      <w:r w:rsidRPr="008F4545">
        <w:t xml:space="preserve">: </w:t>
      </w:r>
      <w:r w:rsidR="006D7EEA" w:rsidRPr="008F4545">
        <w:t xml:space="preserve">Inside Forever; </w:t>
      </w:r>
      <w:r w:rsidR="006C2783" w:rsidRPr="008F4545">
        <w:t xml:space="preserve">If Penguin touches the car, </w:t>
      </w:r>
      <w:r w:rsidR="003B34D8" w:rsidRPr="008F4545">
        <w:t>say “Ouch!”</w:t>
      </w:r>
      <w:r w:rsidR="001B6473" w:rsidRPr="008F4545">
        <w:t xml:space="preserve"> </w:t>
      </w:r>
      <w:r w:rsidR="00BD553A" w:rsidRPr="008F4545">
        <w:t xml:space="preserve">and </w:t>
      </w:r>
      <w:r w:rsidR="00642546" w:rsidRPr="008F4545">
        <w:t>go back to its start position</w:t>
      </w:r>
    </w:p>
    <w:p w14:paraId="34A1F8F2" w14:textId="5D0E1479" w:rsidR="00642546" w:rsidRPr="001D3DB2" w:rsidRDefault="00481B0B" w:rsidP="00642546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5A1C3723" wp14:editId="00344199">
            <wp:extent cx="4019550" cy="72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9C38" w14:textId="0E5495BC" w:rsidR="00EE77D2" w:rsidRPr="008F4545" w:rsidRDefault="00EE77D2" w:rsidP="008F4545">
      <w:pPr>
        <w:pStyle w:val="Headings"/>
      </w:pPr>
      <w:bookmarkStart w:id="2" w:name="_Hlk43122585"/>
      <w:r w:rsidRPr="008F4545">
        <w:t>Try it out!</w:t>
      </w:r>
      <w:bookmarkEnd w:id="2"/>
    </w:p>
    <w:p w14:paraId="5E010F3B" w14:textId="35D41208" w:rsidR="00EE77D2" w:rsidRPr="008F4545" w:rsidRDefault="00EE77D2" w:rsidP="008F4545">
      <w:pPr>
        <w:pStyle w:val="Text"/>
        <w:numPr>
          <w:ilvl w:val="0"/>
          <w:numId w:val="27"/>
        </w:numPr>
      </w:pPr>
      <w:r w:rsidRPr="008F4545">
        <w:t>See what happens when you try to cross the road. Watch out for the cars!</w:t>
      </w:r>
    </w:p>
    <w:p w14:paraId="315FEF27" w14:textId="202F59FA" w:rsidR="001C7A8C" w:rsidRPr="008F4545" w:rsidRDefault="001C7A8C" w:rsidP="008F4545">
      <w:pPr>
        <w:pStyle w:val="Headings"/>
      </w:pPr>
      <w:r w:rsidRPr="008F4545">
        <w:t>Challenge!</w:t>
      </w:r>
    </w:p>
    <w:p w14:paraId="01B35545" w14:textId="0A14973F" w:rsidR="00D32A92" w:rsidRDefault="00D32A92" w:rsidP="008F4545">
      <w:pPr>
        <w:pStyle w:val="ChallengeHeadings"/>
        <w:rPr>
          <w:u w:val="none"/>
        </w:rPr>
      </w:pPr>
      <w:r>
        <w:rPr>
          <w:u w:val="none"/>
        </w:rPr>
        <w:t>Bruise Penguin</w:t>
      </w:r>
    </w:p>
    <w:p w14:paraId="52FB1371" w14:textId="20C10E13" w:rsidR="00D32A92" w:rsidRDefault="003D17FE" w:rsidP="00D32A92">
      <w:pPr>
        <w:pStyle w:val="Text"/>
      </w:pPr>
      <w:r>
        <w:t>Make a variable “Injuries”. When penguin touches car, change “Injuries” by 1</w:t>
      </w:r>
      <w:r w:rsidR="001B6B40">
        <w:t xml:space="preserve"> and change whirl effect (Hint: Look at “Change color effect” block).</w:t>
      </w:r>
    </w:p>
    <w:p w14:paraId="70E770A9" w14:textId="2FA25568" w:rsidR="00EE77D2" w:rsidRPr="008F4545" w:rsidRDefault="00EE77D2" w:rsidP="008F4545">
      <w:pPr>
        <w:pStyle w:val="ChallengeHeadings"/>
        <w:rPr>
          <w:u w:val="none"/>
        </w:rPr>
      </w:pPr>
      <w:r w:rsidRPr="008F4545">
        <w:rPr>
          <w:u w:val="none"/>
        </w:rPr>
        <w:t xml:space="preserve">Add more </w:t>
      </w:r>
      <w:proofErr w:type="gramStart"/>
      <w:r w:rsidRPr="008F4545">
        <w:rPr>
          <w:u w:val="none"/>
        </w:rPr>
        <w:t>cars</w:t>
      </w:r>
      <w:proofErr w:type="gramEnd"/>
    </w:p>
    <w:p w14:paraId="48668B4D" w14:textId="79D9F0F0" w:rsidR="001C7A8C" w:rsidRDefault="001754F0" w:rsidP="008F4545">
      <w:pPr>
        <w:pStyle w:val="Text"/>
      </w:pPr>
      <w:r>
        <w:t xml:space="preserve">Add 2 </w:t>
      </w:r>
      <w:r w:rsidR="00D32DFD">
        <w:t>additional</w:t>
      </w:r>
      <w:r>
        <w:t xml:space="preserve"> car</w:t>
      </w:r>
      <w:r w:rsidR="00642546">
        <w:t xml:space="preserve"> sprites</w:t>
      </w:r>
      <w:r w:rsidR="00306DC8">
        <w:t>,</w:t>
      </w:r>
      <w:r>
        <w:t xml:space="preserve"> moving at different </w:t>
      </w:r>
      <w:proofErr w:type="gramStart"/>
      <w:r>
        <w:t>speeds</w:t>
      </w:r>
      <w:proofErr w:type="gramEnd"/>
    </w:p>
    <w:p w14:paraId="381E6131" w14:textId="4051CFE4" w:rsidR="00EE77D2" w:rsidRPr="008F4545" w:rsidRDefault="00E94313" w:rsidP="008F4545">
      <w:pPr>
        <w:pStyle w:val="ChallengeHeadings"/>
        <w:rPr>
          <w:u w:val="none"/>
        </w:rPr>
      </w:pPr>
      <w:r>
        <w:rPr>
          <w:u w:val="none"/>
        </w:rPr>
        <w:t xml:space="preserve">Add background </w:t>
      </w:r>
      <w:proofErr w:type="gramStart"/>
      <w:r>
        <w:rPr>
          <w:u w:val="none"/>
        </w:rPr>
        <w:t>music</w:t>
      </w:r>
      <w:proofErr w:type="gramEnd"/>
    </w:p>
    <w:p w14:paraId="541E3442" w14:textId="672B8ACC" w:rsidR="00642546" w:rsidRDefault="00E94313" w:rsidP="008F4545">
      <w:pPr>
        <w:pStyle w:val="Text"/>
      </w:pPr>
      <w:r>
        <w:t>Using a forever loop, play a music loop</w:t>
      </w:r>
      <w:r w:rsidR="008E67FC">
        <w:t xml:space="preserve"> “Dance </w:t>
      </w:r>
      <w:proofErr w:type="gramStart"/>
      <w:r w:rsidR="008E67FC">
        <w:t>Magic</w:t>
      </w:r>
      <w:proofErr w:type="gramEnd"/>
      <w:r w:rsidR="008E67FC">
        <w:t>”</w:t>
      </w:r>
    </w:p>
    <w:p w14:paraId="0AF851C7" w14:textId="248EDC84" w:rsidR="00C66C15" w:rsidRDefault="00697640" w:rsidP="00C66C15">
      <w:pPr>
        <w:pStyle w:val="Headings"/>
      </w:pPr>
      <w:r>
        <w:t>Energy</w:t>
      </w:r>
      <w:r w:rsidR="001111D7">
        <w:t xml:space="preserve"> Boost</w:t>
      </w:r>
      <w:r w:rsidR="00C66C15">
        <w:t xml:space="preserve"> – New Project</w:t>
      </w:r>
    </w:p>
    <w:p w14:paraId="0C78A255" w14:textId="4BAEAC4E" w:rsidR="00C66C15" w:rsidRDefault="00824164" w:rsidP="00C66C15">
      <w:pPr>
        <w:pStyle w:val="Text"/>
      </w:pPr>
      <w:r>
        <w:t xml:space="preserve">Add </w:t>
      </w:r>
      <w:proofErr w:type="gramStart"/>
      <w:r>
        <w:t>sprite</w:t>
      </w:r>
      <w:proofErr w:type="gramEnd"/>
      <w:r>
        <w:t xml:space="preserve"> Robot. Make variable Energy. </w:t>
      </w:r>
      <w:r w:rsidR="00591573" w:rsidRPr="00591573">
        <w:t xml:space="preserve">Using FOREVER loop, IF </w:t>
      </w:r>
      <w:r w:rsidR="00591573">
        <w:t xml:space="preserve">it </w:t>
      </w:r>
      <w:r w:rsidR="00591573" w:rsidRPr="00591573">
        <w:t>touch</w:t>
      </w:r>
      <w:r w:rsidR="00591573">
        <w:t>es</w:t>
      </w:r>
      <w:r w:rsidR="00591573" w:rsidRPr="00591573">
        <w:t xml:space="preserve"> mouse-pointer, change Energy by 1000. </w:t>
      </w:r>
    </w:p>
    <w:p w14:paraId="5E8949FA" w14:textId="77777777" w:rsidR="00E85EB3" w:rsidRPr="008F4545" w:rsidRDefault="00A20856" w:rsidP="008F4545">
      <w:pPr>
        <w:pStyle w:val="Headings"/>
      </w:pPr>
      <w:bookmarkStart w:id="3" w:name="_Hlk43122595"/>
      <w:bookmarkStart w:id="4" w:name="_Hlk43122452"/>
      <w:r w:rsidRPr="008F4545">
        <w:t>Test Yourself!</w:t>
      </w:r>
      <w:bookmarkEnd w:id="3"/>
    </w:p>
    <w:bookmarkEnd w:id="4"/>
    <w:p w14:paraId="7EBFAE61" w14:textId="72E1E133" w:rsidR="00A20856" w:rsidRDefault="00A20856" w:rsidP="008F4545">
      <w:pPr>
        <w:pStyle w:val="Text"/>
      </w:pPr>
      <w:r w:rsidRPr="00A20856">
        <w:lastRenderedPageBreak/>
        <w:t>Do these two pieces of Scratch code do the same thing</w:t>
      </w:r>
      <w:r>
        <w:t xml:space="preserve"> </w:t>
      </w:r>
      <w:r w:rsidRPr="00A20856">
        <w:t xml:space="preserve">after the green flag has been pressed? </w:t>
      </w:r>
    </w:p>
    <w:p w14:paraId="39BED029" w14:textId="4D99F5BB" w:rsidR="00A20856" w:rsidRDefault="00A20856" w:rsidP="00A20856">
      <w:pPr>
        <w:pStyle w:val="04xlpa"/>
        <w:rPr>
          <w:rFonts w:ascii="Comic Sans MS" w:eastAsiaTheme="minorEastAsia" w:hAnsi="Comic Sans MS" w:cstheme="minorBidi"/>
          <w:lang w:val="en-US" w:eastAsia="ja-JP"/>
        </w:rPr>
      </w:pPr>
      <w:r>
        <w:rPr>
          <w:rFonts w:ascii="Comic Sans MS" w:eastAsiaTheme="minorEastAsia" w:hAnsi="Comic Sans MS" w:cstheme="minorBidi"/>
          <w:noProof/>
          <w:lang w:val="en-US" w:eastAsia="ja-JP"/>
        </w:rPr>
        <w:drawing>
          <wp:inline distT="0" distB="0" distL="0" distR="0" wp14:anchorId="00C96F2B" wp14:editId="48ED08D8">
            <wp:extent cx="3810000" cy="161384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472" cy="161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841B" w14:textId="1540FCD7" w:rsidR="00A20856" w:rsidRDefault="00A20856" w:rsidP="008F4545">
      <w:pPr>
        <w:pStyle w:val="Text"/>
      </w:pPr>
      <w:r>
        <w:t>Yes</w:t>
      </w:r>
    </w:p>
    <w:p w14:paraId="793087EA" w14:textId="4E4C9E07" w:rsidR="00A20856" w:rsidRPr="00A20856" w:rsidRDefault="00A20856" w:rsidP="008F4545">
      <w:pPr>
        <w:pStyle w:val="Text"/>
      </w:pPr>
      <w:r>
        <w:t>No</w:t>
      </w:r>
    </w:p>
    <w:p w14:paraId="6FC543AD" w14:textId="77777777" w:rsidR="00140095" w:rsidRPr="00A20856" w:rsidRDefault="00140095" w:rsidP="00140095">
      <w:pPr>
        <w:pStyle w:val="Text"/>
        <w:rPr>
          <w:lang w:val="en-AU"/>
        </w:rPr>
      </w:pPr>
      <w:r>
        <w:rPr>
          <w:lang w:val="en-AU"/>
        </w:rPr>
        <w:t>Do you see a decision?</w:t>
      </w:r>
    </w:p>
    <w:p w14:paraId="099530ED" w14:textId="77777777" w:rsidR="00A20856" w:rsidRPr="00A20856" w:rsidRDefault="00A20856" w:rsidP="00A20856">
      <w:pPr>
        <w:rPr>
          <w:rFonts w:ascii="Comic Sans MS" w:hAnsi="Comic Sans MS"/>
          <w:sz w:val="24"/>
          <w:szCs w:val="24"/>
        </w:rPr>
      </w:pPr>
    </w:p>
    <w:sectPr w:rsidR="00A20856" w:rsidRPr="00A20856" w:rsidSect="0040571E">
      <w:headerReference w:type="default" r:id="rId16"/>
      <w:footerReference w:type="default" r:id="rId17"/>
      <w:pgSz w:w="12240" w:h="15840"/>
      <w:pgMar w:top="1440" w:right="1440" w:bottom="1440" w:left="1440" w:header="85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0D8750" w14:textId="77777777" w:rsidR="006925AF" w:rsidRDefault="006925AF" w:rsidP="00C626F3">
      <w:pPr>
        <w:spacing w:after="0" w:line="240" w:lineRule="auto"/>
      </w:pPr>
      <w:r>
        <w:separator/>
      </w:r>
    </w:p>
  </w:endnote>
  <w:endnote w:type="continuationSeparator" w:id="0">
    <w:p w14:paraId="7D095827" w14:textId="77777777" w:rsidR="006925AF" w:rsidRDefault="006925AF" w:rsidP="00C62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19572"/>
      <w:docPartObj>
        <w:docPartGallery w:val="Page Numbers (Bottom of Page)"/>
        <w:docPartUnique/>
      </w:docPartObj>
    </w:sdtPr>
    <w:sdtEndPr>
      <w:rPr>
        <w:rFonts w:ascii="Book Antiqua" w:hAnsi="Book Antiqua"/>
        <w:noProof/>
        <w:sz w:val="20"/>
        <w:szCs w:val="20"/>
      </w:rPr>
    </w:sdtEndPr>
    <w:sdtContent>
      <w:p w14:paraId="5A45D3F4" w14:textId="691E748E" w:rsidR="00642546" w:rsidRPr="001D5E39" w:rsidRDefault="001D5E39" w:rsidP="001D5E39">
        <w:pPr>
          <w:pStyle w:val="Footer"/>
          <w:rPr>
            <w:rFonts w:ascii="Book Antiqua" w:hAnsi="Book Antiqua"/>
            <w:sz w:val="20"/>
            <w:szCs w:val="20"/>
          </w:rPr>
        </w:pPr>
        <w:r w:rsidRPr="001D5E39">
          <w:rPr>
            <w:rFonts w:ascii="Book Antiqua" w:hAnsi="Book Antiqua"/>
            <w:sz w:val="20"/>
            <w:szCs w:val="20"/>
          </w:rPr>
          <w:tab/>
        </w:r>
        <w:r w:rsidR="00642546" w:rsidRPr="001D5E39">
          <w:rPr>
            <w:rFonts w:ascii="Book Antiqua" w:hAnsi="Book Antiqua"/>
            <w:sz w:val="20"/>
            <w:szCs w:val="20"/>
          </w:rPr>
          <w:fldChar w:fldCharType="begin"/>
        </w:r>
        <w:r w:rsidR="00642546" w:rsidRPr="001D5E39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642546" w:rsidRPr="001D5E39">
          <w:rPr>
            <w:rFonts w:ascii="Book Antiqua" w:hAnsi="Book Antiqua"/>
            <w:sz w:val="20"/>
            <w:szCs w:val="20"/>
          </w:rPr>
          <w:fldChar w:fldCharType="separate"/>
        </w:r>
        <w:r w:rsidR="00450607" w:rsidRPr="001D5E39">
          <w:rPr>
            <w:rFonts w:ascii="Book Antiqua" w:hAnsi="Book Antiqua"/>
            <w:noProof/>
            <w:sz w:val="20"/>
            <w:szCs w:val="20"/>
          </w:rPr>
          <w:t>1</w:t>
        </w:r>
        <w:r w:rsidR="00642546" w:rsidRPr="001D5E39">
          <w:rPr>
            <w:rFonts w:ascii="Book Antiqua" w:hAnsi="Book Antiqua"/>
            <w:noProof/>
            <w:sz w:val="20"/>
            <w:szCs w:val="20"/>
          </w:rPr>
          <w:fldChar w:fldCharType="end"/>
        </w:r>
        <w:r w:rsidRPr="001D5E39">
          <w:rPr>
            <w:rFonts w:ascii="Book Antiqua" w:hAnsi="Book Antiqua"/>
            <w:noProof/>
            <w:sz w:val="20"/>
            <w:szCs w:val="20"/>
          </w:rPr>
          <w:tab/>
        </w:r>
        <w:r w:rsidRPr="001D5E39">
          <w:rPr>
            <w:rFonts w:ascii="Book Antiqua" w:hAnsi="Book Antiqua"/>
            <w:sz w:val="20"/>
            <w:szCs w:val="20"/>
          </w:rPr>
          <w:t>Level: Scratch-1</w:t>
        </w:r>
      </w:p>
    </w:sdtContent>
  </w:sdt>
  <w:p w14:paraId="43E11D8C" w14:textId="77777777" w:rsidR="00642546" w:rsidRDefault="00642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EAE7B" w14:textId="77777777" w:rsidR="006925AF" w:rsidRDefault="006925AF" w:rsidP="00C626F3">
      <w:pPr>
        <w:spacing w:after="0" w:line="240" w:lineRule="auto"/>
      </w:pPr>
      <w:r>
        <w:separator/>
      </w:r>
    </w:p>
  </w:footnote>
  <w:footnote w:type="continuationSeparator" w:id="0">
    <w:p w14:paraId="64E5947F" w14:textId="77777777" w:rsidR="006925AF" w:rsidRDefault="006925AF" w:rsidP="00C62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FBA666" w14:textId="77777777" w:rsidR="00C626F3" w:rsidRDefault="0040571E">
    <w:pPr>
      <w:pStyle w:val="Header"/>
    </w:pPr>
    <w:r>
      <w:rPr>
        <w:noProof/>
        <w:lang w:val="en-AU" w:eastAsia="en-AU"/>
      </w:rPr>
      <w:drawing>
        <wp:inline distT="0" distB="0" distL="0" distR="0" wp14:anchorId="7D0B1814" wp14:editId="2DA7B1C6">
          <wp:extent cx="1495407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E7D73"/>
    <w:multiLevelType w:val="hybridMultilevel"/>
    <w:tmpl w:val="F12E11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8544E"/>
    <w:multiLevelType w:val="hybridMultilevel"/>
    <w:tmpl w:val="0616E536"/>
    <w:lvl w:ilvl="0" w:tplc="0C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3677802"/>
    <w:multiLevelType w:val="hybridMultilevel"/>
    <w:tmpl w:val="5A2EF3C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0C67EAB"/>
    <w:multiLevelType w:val="hybridMultilevel"/>
    <w:tmpl w:val="569AB0D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E4844"/>
    <w:multiLevelType w:val="hybridMultilevel"/>
    <w:tmpl w:val="31864AF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0535E"/>
    <w:multiLevelType w:val="hybridMultilevel"/>
    <w:tmpl w:val="0F6CF9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09473F"/>
    <w:multiLevelType w:val="hybridMultilevel"/>
    <w:tmpl w:val="E1483910"/>
    <w:lvl w:ilvl="0" w:tplc="14E63C1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D72C2"/>
    <w:multiLevelType w:val="hybridMultilevel"/>
    <w:tmpl w:val="B6C091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C30D4"/>
    <w:multiLevelType w:val="hybridMultilevel"/>
    <w:tmpl w:val="CB02BC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75334"/>
    <w:multiLevelType w:val="hybridMultilevel"/>
    <w:tmpl w:val="ECE6E83C"/>
    <w:lvl w:ilvl="0" w:tplc="3E222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80172"/>
    <w:multiLevelType w:val="hybridMultilevel"/>
    <w:tmpl w:val="4D7020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708F1"/>
    <w:multiLevelType w:val="hybridMultilevel"/>
    <w:tmpl w:val="8CE4A82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A3F3D"/>
    <w:multiLevelType w:val="hybridMultilevel"/>
    <w:tmpl w:val="E4345B26"/>
    <w:lvl w:ilvl="0" w:tplc="0882C4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D434A"/>
    <w:multiLevelType w:val="hybridMultilevel"/>
    <w:tmpl w:val="4ACA97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00FC9"/>
    <w:multiLevelType w:val="hybridMultilevel"/>
    <w:tmpl w:val="3D08C4B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527651">
    <w:abstractNumId w:val="3"/>
  </w:num>
  <w:num w:numId="2" w16cid:durableId="6223428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4681494">
    <w:abstractNumId w:val="3"/>
  </w:num>
  <w:num w:numId="4" w16cid:durableId="1018508186">
    <w:abstractNumId w:val="3"/>
  </w:num>
  <w:num w:numId="5" w16cid:durableId="1166898212">
    <w:abstractNumId w:val="3"/>
  </w:num>
  <w:num w:numId="6" w16cid:durableId="1259412936">
    <w:abstractNumId w:val="3"/>
  </w:num>
  <w:num w:numId="7" w16cid:durableId="1253514273">
    <w:abstractNumId w:val="3"/>
  </w:num>
  <w:num w:numId="8" w16cid:durableId="785612490">
    <w:abstractNumId w:val="3"/>
  </w:num>
  <w:num w:numId="9" w16cid:durableId="1196962171">
    <w:abstractNumId w:val="3"/>
  </w:num>
  <w:num w:numId="10" w16cid:durableId="524439946">
    <w:abstractNumId w:val="3"/>
  </w:num>
  <w:num w:numId="11" w16cid:durableId="687491477">
    <w:abstractNumId w:val="3"/>
  </w:num>
  <w:num w:numId="12" w16cid:durableId="1805003710">
    <w:abstractNumId w:val="3"/>
  </w:num>
  <w:num w:numId="13" w16cid:durableId="1031879746">
    <w:abstractNumId w:val="12"/>
  </w:num>
  <w:num w:numId="14" w16cid:durableId="291710137">
    <w:abstractNumId w:val="14"/>
  </w:num>
  <w:num w:numId="15" w16cid:durableId="203762787">
    <w:abstractNumId w:val="1"/>
  </w:num>
  <w:num w:numId="16" w16cid:durableId="56710901">
    <w:abstractNumId w:val="2"/>
  </w:num>
  <w:num w:numId="17" w16cid:durableId="1388841559">
    <w:abstractNumId w:val="13"/>
  </w:num>
  <w:num w:numId="18" w16cid:durableId="703680498">
    <w:abstractNumId w:val="4"/>
  </w:num>
  <w:num w:numId="19" w16cid:durableId="1727679276">
    <w:abstractNumId w:val="16"/>
  </w:num>
  <w:num w:numId="20" w16cid:durableId="48655204">
    <w:abstractNumId w:val="0"/>
  </w:num>
  <w:num w:numId="21" w16cid:durableId="19168621">
    <w:abstractNumId w:val="6"/>
  </w:num>
  <w:num w:numId="22" w16cid:durableId="2104522496">
    <w:abstractNumId w:val="9"/>
  </w:num>
  <w:num w:numId="23" w16cid:durableId="342245125">
    <w:abstractNumId w:val="7"/>
  </w:num>
  <w:num w:numId="24" w16cid:durableId="1323849910">
    <w:abstractNumId w:val="17"/>
  </w:num>
  <w:num w:numId="25" w16cid:durableId="1137836683">
    <w:abstractNumId w:val="15"/>
  </w:num>
  <w:num w:numId="26" w16cid:durableId="1602906634">
    <w:abstractNumId w:val="8"/>
  </w:num>
  <w:num w:numId="27" w16cid:durableId="665938796">
    <w:abstractNumId w:val="10"/>
  </w:num>
  <w:num w:numId="28" w16cid:durableId="287515383">
    <w:abstractNumId w:val="11"/>
  </w:num>
  <w:num w:numId="29" w16cid:durableId="87303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60BC"/>
    <w:rsid w:val="000104FC"/>
    <w:rsid w:val="00014CD4"/>
    <w:rsid w:val="00037A62"/>
    <w:rsid w:val="0007074B"/>
    <w:rsid w:val="00076033"/>
    <w:rsid w:val="000A6F0C"/>
    <w:rsid w:val="000B04E4"/>
    <w:rsid w:val="000B7E05"/>
    <w:rsid w:val="000C1C2C"/>
    <w:rsid w:val="0010293F"/>
    <w:rsid w:val="001111D7"/>
    <w:rsid w:val="001231BF"/>
    <w:rsid w:val="001242B2"/>
    <w:rsid w:val="00126A17"/>
    <w:rsid w:val="00130515"/>
    <w:rsid w:val="001349B1"/>
    <w:rsid w:val="00135794"/>
    <w:rsid w:val="00140095"/>
    <w:rsid w:val="001541FB"/>
    <w:rsid w:val="001754F0"/>
    <w:rsid w:val="0018305A"/>
    <w:rsid w:val="001964F2"/>
    <w:rsid w:val="001B6473"/>
    <w:rsid w:val="001B6B40"/>
    <w:rsid w:val="001C3D8D"/>
    <w:rsid w:val="001C7A8C"/>
    <w:rsid w:val="001D398A"/>
    <w:rsid w:val="001D3DB2"/>
    <w:rsid w:val="001D5E39"/>
    <w:rsid w:val="001F52B1"/>
    <w:rsid w:val="001F7109"/>
    <w:rsid w:val="001F7F13"/>
    <w:rsid w:val="0020751F"/>
    <w:rsid w:val="00216A7C"/>
    <w:rsid w:val="00221BE7"/>
    <w:rsid w:val="00247200"/>
    <w:rsid w:val="00251795"/>
    <w:rsid w:val="0026745A"/>
    <w:rsid w:val="00271A45"/>
    <w:rsid w:val="00273888"/>
    <w:rsid w:val="00276CEC"/>
    <w:rsid w:val="00280F14"/>
    <w:rsid w:val="00295995"/>
    <w:rsid w:val="002A56F5"/>
    <w:rsid w:val="002C1503"/>
    <w:rsid w:val="002F4EC8"/>
    <w:rsid w:val="00306DC8"/>
    <w:rsid w:val="00325956"/>
    <w:rsid w:val="003429C6"/>
    <w:rsid w:val="003448EE"/>
    <w:rsid w:val="003868E4"/>
    <w:rsid w:val="0039019E"/>
    <w:rsid w:val="003A4FF3"/>
    <w:rsid w:val="003B34D8"/>
    <w:rsid w:val="003B3E85"/>
    <w:rsid w:val="003C4BFF"/>
    <w:rsid w:val="003C60C5"/>
    <w:rsid w:val="003D17FE"/>
    <w:rsid w:val="003E4CE9"/>
    <w:rsid w:val="003F7CA2"/>
    <w:rsid w:val="0040571E"/>
    <w:rsid w:val="00423A13"/>
    <w:rsid w:val="00427974"/>
    <w:rsid w:val="00450607"/>
    <w:rsid w:val="00475791"/>
    <w:rsid w:val="00481B0B"/>
    <w:rsid w:val="004853B7"/>
    <w:rsid w:val="00485B4A"/>
    <w:rsid w:val="004B6C5C"/>
    <w:rsid w:val="004C594B"/>
    <w:rsid w:val="004D5644"/>
    <w:rsid w:val="004F2F0F"/>
    <w:rsid w:val="004F341D"/>
    <w:rsid w:val="004F7E6D"/>
    <w:rsid w:val="00502299"/>
    <w:rsid w:val="00520CA2"/>
    <w:rsid w:val="00523899"/>
    <w:rsid w:val="00551581"/>
    <w:rsid w:val="005533AC"/>
    <w:rsid w:val="005656F9"/>
    <w:rsid w:val="00572DA5"/>
    <w:rsid w:val="00591573"/>
    <w:rsid w:val="005C02CF"/>
    <w:rsid w:val="005D5646"/>
    <w:rsid w:val="005F1C52"/>
    <w:rsid w:val="006329E9"/>
    <w:rsid w:val="006329FE"/>
    <w:rsid w:val="00642546"/>
    <w:rsid w:val="006754C5"/>
    <w:rsid w:val="0067680A"/>
    <w:rsid w:val="0069064C"/>
    <w:rsid w:val="006925AF"/>
    <w:rsid w:val="00694AA0"/>
    <w:rsid w:val="00697640"/>
    <w:rsid w:val="006C2521"/>
    <w:rsid w:val="006C2783"/>
    <w:rsid w:val="006C4CB4"/>
    <w:rsid w:val="006C5FCC"/>
    <w:rsid w:val="006D417E"/>
    <w:rsid w:val="006D7EEA"/>
    <w:rsid w:val="006E1F1B"/>
    <w:rsid w:val="006E461D"/>
    <w:rsid w:val="006F0438"/>
    <w:rsid w:val="006F1929"/>
    <w:rsid w:val="0070399C"/>
    <w:rsid w:val="00713CE6"/>
    <w:rsid w:val="00715391"/>
    <w:rsid w:val="00720568"/>
    <w:rsid w:val="00725B38"/>
    <w:rsid w:val="0074436C"/>
    <w:rsid w:val="00747B58"/>
    <w:rsid w:val="00762BF1"/>
    <w:rsid w:val="00762D9C"/>
    <w:rsid w:val="00775074"/>
    <w:rsid w:val="00782F7F"/>
    <w:rsid w:val="007A51CA"/>
    <w:rsid w:val="007D6903"/>
    <w:rsid w:val="007E04F9"/>
    <w:rsid w:val="007E7AF9"/>
    <w:rsid w:val="007F1BF0"/>
    <w:rsid w:val="007F7F3A"/>
    <w:rsid w:val="00804955"/>
    <w:rsid w:val="0080742E"/>
    <w:rsid w:val="00824164"/>
    <w:rsid w:val="00826695"/>
    <w:rsid w:val="00846D85"/>
    <w:rsid w:val="00847E50"/>
    <w:rsid w:val="00850777"/>
    <w:rsid w:val="008516E5"/>
    <w:rsid w:val="00853BCD"/>
    <w:rsid w:val="00882C51"/>
    <w:rsid w:val="00886740"/>
    <w:rsid w:val="008874B4"/>
    <w:rsid w:val="00893532"/>
    <w:rsid w:val="008A339E"/>
    <w:rsid w:val="008A75BC"/>
    <w:rsid w:val="008E4596"/>
    <w:rsid w:val="008E67FC"/>
    <w:rsid w:val="008F4545"/>
    <w:rsid w:val="00902EB6"/>
    <w:rsid w:val="00905B3B"/>
    <w:rsid w:val="00906735"/>
    <w:rsid w:val="0097722D"/>
    <w:rsid w:val="009833DE"/>
    <w:rsid w:val="009A7360"/>
    <w:rsid w:val="009C22CD"/>
    <w:rsid w:val="009D3BC0"/>
    <w:rsid w:val="009F1661"/>
    <w:rsid w:val="00A119F5"/>
    <w:rsid w:val="00A20856"/>
    <w:rsid w:val="00A67AAD"/>
    <w:rsid w:val="00A73A68"/>
    <w:rsid w:val="00AD179C"/>
    <w:rsid w:val="00AD1BA1"/>
    <w:rsid w:val="00B17B44"/>
    <w:rsid w:val="00B220E6"/>
    <w:rsid w:val="00B2404E"/>
    <w:rsid w:val="00B31099"/>
    <w:rsid w:val="00B32411"/>
    <w:rsid w:val="00B35360"/>
    <w:rsid w:val="00B35A99"/>
    <w:rsid w:val="00B43F31"/>
    <w:rsid w:val="00B45D46"/>
    <w:rsid w:val="00B5241B"/>
    <w:rsid w:val="00B61AD4"/>
    <w:rsid w:val="00B711EB"/>
    <w:rsid w:val="00B7337B"/>
    <w:rsid w:val="00B8028F"/>
    <w:rsid w:val="00B927B0"/>
    <w:rsid w:val="00B92801"/>
    <w:rsid w:val="00B95A67"/>
    <w:rsid w:val="00BA7607"/>
    <w:rsid w:val="00BB00DD"/>
    <w:rsid w:val="00BB6DB9"/>
    <w:rsid w:val="00BD553A"/>
    <w:rsid w:val="00BD6E27"/>
    <w:rsid w:val="00BE2931"/>
    <w:rsid w:val="00BE4CB2"/>
    <w:rsid w:val="00BE68EE"/>
    <w:rsid w:val="00BE766A"/>
    <w:rsid w:val="00BF605F"/>
    <w:rsid w:val="00BF62ED"/>
    <w:rsid w:val="00C00B9B"/>
    <w:rsid w:val="00C0626A"/>
    <w:rsid w:val="00C1399A"/>
    <w:rsid w:val="00C140DD"/>
    <w:rsid w:val="00C17754"/>
    <w:rsid w:val="00C32852"/>
    <w:rsid w:val="00C33489"/>
    <w:rsid w:val="00C50087"/>
    <w:rsid w:val="00C50AA3"/>
    <w:rsid w:val="00C626F3"/>
    <w:rsid w:val="00C66C15"/>
    <w:rsid w:val="00C74EF9"/>
    <w:rsid w:val="00C859C1"/>
    <w:rsid w:val="00C8770E"/>
    <w:rsid w:val="00CC0FC7"/>
    <w:rsid w:val="00CC43E0"/>
    <w:rsid w:val="00CC6B05"/>
    <w:rsid w:val="00D071F8"/>
    <w:rsid w:val="00D1608E"/>
    <w:rsid w:val="00D2745F"/>
    <w:rsid w:val="00D31470"/>
    <w:rsid w:val="00D32A92"/>
    <w:rsid w:val="00D32DFD"/>
    <w:rsid w:val="00D41054"/>
    <w:rsid w:val="00D7599F"/>
    <w:rsid w:val="00D8058A"/>
    <w:rsid w:val="00D86639"/>
    <w:rsid w:val="00D87C49"/>
    <w:rsid w:val="00D931F8"/>
    <w:rsid w:val="00DC25C4"/>
    <w:rsid w:val="00DC62EA"/>
    <w:rsid w:val="00DE49D8"/>
    <w:rsid w:val="00E0133D"/>
    <w:rsid w:val="00E27C3A"/>
    <w:rsid w:val="00E40677"/>
    <w:rsid w:val="00E81FF1"/>
    <w:rsid w:val="00E84CB0"/>
    <w:rsid w:val="00E85EB3"/>
    <w:rsid w:val="00E94313"/>
    <w:rsid w:val="00EA0A4E"/>
    <w:rsid w:val="00EB1E2E"/>
    <w:rsid w:val="00EE1AB2"/>
    <w:rsid w:val="00EE77D2"/>
    <w:rsid w:val="00EF2E2C"/>
    <w:rsid w:val="00F01576"/>
    <w:rsid w:val="00F01623"/>
    <w:rsid w:val="00F07E0E"/>
    <w:rsid w:val="00F1469A"/>
    <w:rsid w:val="00F14FF8"/>
    <w:rsid w:val="00F36F2C"/>
    <w:rsid w:val="00F77272"/>
    <w:rsid w:val="00F85EE7"/>
    <w:rsid w:val="00F91136"/>
    <w:rsid w:val="00FB307D"/>
    <w:rsid w:val="00FC3935"/>
    <w:rsid w:val="00FE03BA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A245"/>
  <w15:chartTrackingRefBased/>
  <w15:docId w15:val="{F53346DC-0623-45B8-824B-6328F58D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2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6F3"/>
  </w:style>
  <w:style w:type="paragraph" w:styleId="Footer">
    <w:name w:val="footer"/>
    <w:basedOn w:val="Normal"/>
    <w:link w:val="FooterChar"/>
    <w:uiPriority w:val="99"/>
    <w:unhideWhenUsed/>
    <w:rsid w:val="00C62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6F3"/>
  </w:style>
  <w:style w:type="paragraph" w:styleId="NormalWeb">
    <w:name w:val="Normal (Web)"/>
    <w:basedOn w:val="Normal"/>
    <w:uiPriority w:val="99"/>
    <w:semiHidden/>
    <w:unhideWhenUsed/>
    <w:rsid w:val="00C626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63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19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9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9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9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929"/>
    <w:rPr>
      <w:b/>
      <w:bCs/>
      <w:sz w:val="20"/>
      <w:szCs w:val="20"/>
    </w:rPr>
  </w:style>
  <w:style w:type="character" w:customStyle="1" w:styleId="jsgrdq">
    <w:name w:val="jsgrdq"/>
    <w:basedOn w:val="DefaultParagraphFont"/>
    <w:rsid w:val="00EE77D2"/>
  </w:style>
  <w:style w:type="paragraph" w:customStyle="1" w:styleId="04xlpa">
    <w:name w:val="_04xlpa"/>
    <w:basedOn w:val="Normal"/>
    <w:rsid w:val="00A20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Topic">
    <w:name w:val="Topic"/>
    <w:basedOn w:val="Title"/>
    <w:link w:val="TopicChar"/>
    <w:autoRedefine/>
    <w:qFormat/>
    <w:rsid w:val="008F4545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8F4545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ProjectTitle">
    <w:name w:val="Project Title"/>
    <w:basedOn w:val="Normal"/>
    <w:link w:val="ProjectTitleChar"/>
    <w:autoRedefine/>
    <w:qFormat/>
    <w:rsid w:val="008F4545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8F4545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LISC">
    <w:name w:val="LI SC"/>
    <w:basedOn w:val="Normal"/>
    <w:link w:val="LISCChar"/>
    <w:autoRedefine/>
    <w:qFormat/>
    <w:rsid w:val="008F4545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8F4545"/>
    <w:rPr>
      <w:rFonts w:ascii="Assistant" w:hAnsi="Assistant"/>
      <w:b/>
      <w:sz w:val="24"/>
      <w:szCs w:val="24"/>
    </w:rPr>
  </w:style>
  <w:style w:type="character" w:customStyle="1" w:styleId="TextChar">
    <w:name w:val="Text Char"/>
    <w:basedOn w:val="DefaultParagraphFont"/>
    <w:link w:val="Text"/>
    <w:rsid w:val="008F4545"/>
    <w:rPr>
      <w:rFonts w:ascii="Assistant" w:hAnsi="Assistant"/>
      <w:sz w:val="24"/>
      <w:szCs w:val="24"/>
    </w:rPr>
  </w:style>
  <w:style w:type="paragraph" w:customStyle="1" w:styleId="Text">
    <w:name w:val="Text"/>
    <w:basedOn w:val="Normal"/>
    <w:link w:val="TextChar"/>
    <w:autoRedefine/>
    <w:qFormat/>
    <w:rsid w:val="008F4545"/>
    <w:rPr>
      <w:rFonts w:ascii="Assistant" w:hAnsi="Assistant"/>
      <w:sz w:val="24"/>
      <w:szCs w:val="24"/>
    </w:rPr>
  </w:style>
  <w:style w:type="paragraph" w:customStyle="1" w:styleId="Description">
    <w:name w:val="Description"/>
    <w:basedOn w:val="Normal"/>
    <w:link w:val="DescriptionChar"/>
    <w:qFormat/>
    <w:rsid w:val="008F4545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8F4545"/>
    <w:rPr>
      <w:rFonts w:ascii="Assistant" w:eastAsiaTheme="majorEastAsia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8F4545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8F4545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Steps">
    <w:name w:val="Steps"/>
    <w:basedOn w:val="ListParagraph"/>
    <w:link w:val="StepsChar"/>
    <w:qFormat/>
    <w:rsid w:val="008F4545"/>
    <w:rPr>
      <w:rFonts w:ascii="Assistant" w:hAnsi="Assistant"/>
      <w:sz w:val="24"/>
      <w:szCs w:val="24"/>
    </w:rPr>
  </w:style>
  <w:style w:type="character" w:customStyle="1" w:styleId="StepsChar">
    <w:name w:val="Steps Char"/>
    <w:basedOn w:val="DefaultParagraphFont"/>
    <w:link w:val="Steps"/>
    <w:rsid w:val="008F4545"/>
    <w:rPr>
      <w:rFonts w:ascii="Assistant" w:hAnsi="Assistant"/>
      <w:sz w:val="24"/>
      <w:szCs w:val="24"/>
    </w:rPr>
  </w:style>
  <w:style w:type="paragraph" w:customStyle="1" w:styleId="ChallengeHeadings">
    <w:name w:val="Challenge Headings"/>
    <w:basedOn w:val="Normal"/>
    <w:link w:val="ChallengeHeadingsChar"/>
    <w:qFormat/>
    <w:rsid w:val="008F4545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8F4545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styleId="Hyperlink">
    <w:name w:val="Hyperlink"/>
    <w:basedOn w:val="DefaultParagraphFont"/>
    <w:uiPriority w:val="99"/>
    <w:unhideWhenUsed/>
    <w:rsid w:val="00D7599F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3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05947ebfec24f1053ddd524c3a6ac03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71a6713388440cf3e413cd14671ecf04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2B51C6A9-34C6-4457-A719-82DEACB11B4A}"/>
</file>

<file path=customXml/itemProps2.xml><?xml version="1.0" encoding="utf-8"?>
<ds:datastoreItem xmlns:ds="http://schemas.openxmlformats.org/officeDocument/2006/customXml" ds:itemID="{B62B8272-CDC1-4FBB-B9E4-4DA63E1D88E6}"/>
</file>

<file path=customXml/itemProps3.xml><?xml version="1.0" encoding="utf-8"?>
<ds:datastoreItem xmlns:ds="http://schemas.openxmlformats.org/officeDocument/2006/customXml" ds:itemID="{B52E09CD-F6BC-46AF-ADC9-DE99549A222E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128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Zoher P</cp:lastModifiedBy>
  <cp:revision>65</cp:revision>
  <cp:lastPrinted>2019-05-23T03:57:00Z</cp:lastPrinted>
  <dcterms:created xsi:type="dcterms:W3CDTF">2018-02-09T00:59:00Z</dcterms:created>
  <dcterms:modified xsi:type="dcterms:W3CDTF">2024-05-10T02:23:00Z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