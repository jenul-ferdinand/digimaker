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487B" w14:textId="57B7E611" w:rsidR="00C859C1" w:rsidRPr="00467639" w:rsidRDefault="004C7FEA" w:rsidP="00467639">
      <w:pPr>
        <w:pStyle w:val="Topic"/>
      </w:pPr>
      <w:r w:rsidRPr="00467639">
        <w:t>V</w:t>
      </w:r>
      <w:r w:rsidR="000F1D1F">
        <w:t>ariables</w:t>
      </w:r>
    </w:p>
    <w:p w14:paraId="445125A7" w14:textId="073E1CF8" w:rsidR="00467639" w:rsidRPr="00467639" w:rsidRDefault="000F1D1F" w:rsidP="00467639">
      <w:pPr>
        <w:pStyle w:val="ProjectTitle"/>
      </w:pPr>
      <w:r>
        <w:t>Colo</w:t>
      </w:r>
      <w:r w:rsidR="000C19FA">
        <w:t>u</w:t>
      </w:r>
      <w:r>
        <w:t>r</w:t>
      </w:r>
      <w:r w:rsidR="000C19FA">
        <w:t xml:space="preserve"> Mixer</w:t>
      </w:r>
    </w:p>
    <w:p w14:paraId="729CE597" w14:textId="0AACD7CD" w:rsidR="001372BC" w:rsidRDefault="001372BC" w:rsidP="001372BC">
      <w:pPr>
        <w:pStyle w:val="Text"/>
      </w:pPr>
      <w:r w:rsidRPr="00614CDB">
        <w:t>Variables are like labelled boxes that have a label (name of the variable) so that we know what is stored inside (value of the variable)</w:t>
      </w:r>
      <w:r>
        <w:t xml:space="preserve">. </w:t>
      </w:r>
      <w:r w:rsidRPr="00614CDB">
        <w:t>Variables store a value &amp; the value can change</w:t>
      </w:r>
      <w:r w:rsidR="007C70CC">
        <w:t>.</w:t>
      </w:r>
    </w:p>
    <w:p w14:paraId="0820D2A9" w14:textId="41C4AD2E" w:rsidR="001372BC" w:rsidRDefault="001372BC" w:rsidP="001372BC">
      <w:pPr>
        <w:pStyle w:val="Text"/>
      </w:pPr>
      <w:r>
        <w:t xml:space="preserve">Example: a </w:t>
      </w:r>
      <w:r w:rsidRPr="001372BC">
        <w:t>computer game</w:t>
      </w:r>
      <w:r>
        <w:t xml:space="preserve"> has</w:t>
      </w:r>
      <w:r w:rsidRPr="001372BC">
        <w:t xml:space="preserve"> a variable </w:t>
      </w:r>
      <w:r>
        <w:t xml:space="preserve">– </w:t>
      </w:r>
      <w:r w:rsidRPr="001372BC">
        <w:t>score</w:t>
      </w:r>
      <w:r>
        <w:t>, to track</w:t>
      </w:r>
      <w:r w:rsidRPr="001372BC">
        <w:t xml:space="preserve"> number of points won </w:t>
      </w:r>
      <w:r w:rsidR="00D80BCC">
        <w:t>in</w:t>
      </w:r>
      <w:r w:rsidRPr="001372BC">
        <w:t xml:space="preserve"> a game</w:t>
      </w:r>
    </w:p>
    <w:p w14:paraId="5D67D882" w14:textId="287B28E3" w:rsidR="00A21C4E" w:rsidRDefault="00656B48" w:rsidP="00A21C4E">
      <w:pPr>
        <w:pStyle w:val="Description"/>
        <w:jc w:val="left"/>
      </w:pPr>
      <w:r>
        <w:rPr>
          <w:noProof/>
        </w:rPr>
        <w:drawing>
          <wp:inline distT="0" distB="0" distL="0" distR="0" wp14:anchorId="7398F055" wp14:editId="0094CAC3">
            <wp:extent cx="1971675" cy="1049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344" cy="108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C4E">
        <w:t xml:space="preserve">            </w:t>
      </w:r>
      <w:r w:rsidR="0027775B">
        <w:t xml:space="preserve">              </w:t>
      </w:r>
      <w:r w:rsidR="00A21C4E">
        <w:t xml:space="preserve">   </w:t>
      </w:r>
      <w:r w:rsidR="0027775B">
        <w:object w:dxaOrig="5175" w:dyaOrig="1140" w14:anchorId="324ECA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57.75pt" o:ole="">
            <v:imagedata r:id="rId9" o:title=""/>
          </v:shape>
          <o:OLEObject Type="Embed" ProgID="PBrush" ShapeID="_x0000_i1025" DrawAspect="Content" ObjectID="_1829471171" r:id="rId10"/>
        </w:object>
      </w:r>
    </w:p>
    <w:p w14:paraId="48E25B1A" w14:textId="14F62882" w:rsidR="00B523D0" w:rsidRDefault="007A27BF" w:rsidP="00467639">
      <w:pPr>
        <w:pStyle w:val="Description"/>
      </w:pPr>
      <w:r>
        <w:t>Mix</w:t>
      </w:r>
      <w:r w:rsidR="00570115" w:rsidRPr="00467639">
        <w:t xml:space="preserve"> </w:t>
      </w:r>
      <w:r w:rsidR="00D06E71" w:rsidRPr="00467639">
        <w:t>R</w:t>
      </w:r>
      <w:r w:rsidR="004B1B59" w:rsidRPr="00467639">
        <w:t xml:space="preserve">ed, </w:t>
      </w:r>
      <w:r w:rsidR="00D06E71" w:rsidRPr="00467639">
        <w:t>G</w:t>
      </w:r>
      <w:r w:rsidR="004B1B59" w:rsidRPr="00467639">
        <w:t xml:space="preserve">reen and </w:t>
      </w:r>
      <w:r w:rsidR="00D06E71" w:rsidRPr="00467639">
        <w:t>B</w:t>
      </w:r>
      <w:r w:rsidR="004B1B59" w:rsidRPr="00467639">
        <w:t>lue color proportions</w:t>
      </w:r>
      <w:r w:rsidR="00D06E71" w:rsidRPr="00467639">
        <w:t xml:space="preserve"> </w:t>
      </w:r>
      <w:r w:rsidR="00570115" w:rsidRPr="00467639">
        <w:t xml:space="preserve">to </w:t>
      </w:r>
      <w:r w:rsidR="004B1B59" w:rsidRPr="00467639">
        <w:t>create your own</w:t>
      </w:r>
      <w:r w:rsidR="002C72ED" w:rsidRPr="00467639">
        <w:t xml:space="preserve"> unique</w:t>
      </w:r>
      <w:r w:rsidR="00570115" w:rsidRPr="00467639">
        <w:t xml:space="preserve"> color!</w:t>
      </w:r>
    </w:p>
    <w:p w14:paraId="04FF7433" w14:textId="26B3C7C6" w:rsidR="00696BAF" w:rsidRPr="00467639" w:rsidRDefault="000C19FA" w:rsidP="00696BAF">
      <w:pPr>
        <w:pStyle w:val="Text"/>
      </w:pPr>
      <w:r>
        <w:rPr>
          <w:noProof/>
        </w:rPr>
        <w:drawing>
          <wp:inline distT="0" distB="0" distL="0" distR="0" wp14:anchorId="37DD5129" wp14:editId="74EA0778">
            <wp:extent cx="2443287" cy="1343025"/>
            <wp:effectExtent l="0" t="0" r="0" b="0"/>
            <wp:docPr id="155904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859" cy="134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E704" w14:textId="77777777" w:rsidR="00912CEA" w:rsidRPr="00467639" w:rsidRDefault="00912CEA" w:rsidP="00467639">
      <w:pPr>
        <w:pStyle w:val="Headings"/>
      </w:pPr>
      <w:r w:rsidRPr="00467639">
        <w:t>Get Ready</w:t>
      </w:r>
    </w:p>
    <w:p w14:paraId="4E44AB60" w14:textId="189FABB9" w:rsidR="00E47071" w:rsidRPr="005A78A3" w:rsidRDefault="00E47071" w:rsidP="00375E78">
      <w:pPr>
        <w:pStyle w:val="Text"/>
        <w:numPr>
          <w:ilvl w:val="0"/>
          <w:numId w:val="26"/>
        </w:numPr>
        <w:spacing w:after="0" w:line="256" w:lineRule="auto"/>
        <w:rPr>
          <w:highlight w:val="yellow"/>
        </w:rPr>
      </w:pPr>
      <w:r w:rsidRPr="005A78A3">
        <w:rPr>
          <w:rFonts w:hint="cs"/>
          <w:b/>
          <w:bCs/>
          <w:highlight w:val="yellow"/>
        </w:rPr>
        <w:t>G</w:t>
      </w:r>
      <w:r w:rsidR="00375E78" w:rsidRPr="005A78A3">
        <w:rPr>
          <w:b/>
          <w:bCs/>
          <w:highlight w:val="yellow"/>
        </w:rPr>
        <w:t>et project</w:t>
      </w:r>
      <w:r w:rsidR="00375E78" w:rsidRPr="005A78A3">
        <w:rPr>
          <w:highlight w:val="yellow"/>
        </w:rPr>
        <w:t>: Click on “Load Starter Code” and then click save</w:t>
      </w:r>
      <w:r w:rsidR="005A78A3">
        <w:rPr>
          <w:highlight w:val="yellow"/>
        </w:rPr>
        <w:t xml:space="preserve"> – </w:t>
      </w:r>
      <w:r w:rsidR="007A27BF">
        <w:rPr>
          <w:highlight w:val="yellow"/>
        </w:rPr>
        <w:t>no</w:t>
      </w:r>
      <w:r w:rsidR="005A78A3">
        <w:rPr>
          <w:highlight w:val="yellow"/>
        </w:rPr>
        <w:t xml:space="preserve"> starter code</w:t>
      </w:r>
    </w:p>
    <w:p w14:paraId="2ECDDB40" w14:textId="1600CF72" w:rsidR="00B523D0" w:rsidRPr="00467639" w:rsidRDefault="00912CEA" w:rsidP="00467639">
      <w:pPr>
        <w:pStyle w:val="Headings"/>
      </w:pPr>
      <w:r w:rsidRPr="00467639">
        <w:t>Add Your Code</w:t>
      </w:r>
    </w:p>
    <w:p w14:paraId="36187E1B" w14:textId="1A1FF7E3" w:rsidR="001F3547" w:rsidRPr="00467639" w:rsidRDefault="000C19FA" w:rsidP="00467639">
      <w:pPr>
        <w:pStyle w:val="Text"/>
        <w:numPr>
          <w:ilvl w:val="0"/>
          <w:numId w:val="26"/>
        </w:numPr>
      </w:pPr>
      <w:r>
        <w:t>Randomly generate numbers between</w:t>
      </w:r>
      <w:r w:rsidR="00570115" w:rsidRPr="00467639">
        <w:t xml:space="preserve"> 0</w:t>
      </w:r>
      <w:r w:rsidR="00B24212" w:rsidRPr="00467639">
        <w:t xml:space="preserve"> </w:t>
      </w:r>
      <w:r w:rsidR="00843CFE">
        <w:t>-</w:t>
      </w:r>
      <w:r w:rsidR="00B24212" w:rsidRPr="00467639">
        <w:t xml:space="preserve"> </w:t>
      </w:r>
      <w:r w:rsidR="00570115" w:rsidRPr="00467639">
        <w:t>255</w:t>
      </w:r>
      <w:r>
        <w:t xml:space="preserve"> and store in three variables</w:t>
      </w:r>
    </w:p>
    <w:p w14:paraId="3B9F50B5" w14:textId="77777777" w:rsidR="000C19FA" w:rsidRDefault="000C19FA" w:rsidP="000C19FA">
      <w:pPr>
        <w:pStyle w:val="Code"/>
        <w:spacing w:after="0"/>
        <w:ind w:left="708"/>
      </w:pPr>
      <w:r>
        <w:t>r = Math.GetRandomNumber(255)</w:t>
      </w:r>
    </w:p>
    <w:p w14:paraId="69E7FE80" w14:textId="77777777" w:rsidR="000C19FA" w:rsidRDefault="000C19FA" w:rsidP="000C19FA">
      <w:pPr>
        <w:pStyle w:val="Code"/>
        <w:spacing w:after="0"/>
        <w:ind w:left="708"/>
      </w:pPr>
      <w:r>
        <w:t>g = Math.GetRandomNumber(255)</w:t>
      </w:r>
    </w:p>
    <w:p w14:paraId="041B7109" w14:textId="77777777" w:rsidR="000C19FA" w:rsidRDefault="000C19FA" w:rsidP="000C19FA">
      <w:pPr>
        <w:pStyle w:val="Code"/>
        <w:spacing w:after="0"/>
        <w:ind w:left="708"/>
      </w:pPr>
      <w:r>
        <w:t>b = Math.GetRandomNumber(255)</w:t>
      </w:r>
    </w:p>
    <w:p w14:paraId="2BCC1567" w14:textId="77777777" w:rsidR="000C19FA" w:rsidRDefault="000C19FA" w:rsidP="000C19FA">
      <w:pPr>
        <w:pStyle w:val="Code"/>
        <w:spacing w:after="0"/>
        <w:ind w:left="708"/>
      </w:pPr>
    </w:p>
    <w:p w14:paraId="4F5DCD8F" w14:textId="77777777" w:rsidR="000C19FA" w:rsidRDefault="000C19FA" w:rsidP="000C19FA">
      <w:pPr>
        <w:pStyle w:val="Code"/>
        <w:spacing w:after="0"/>
        <w:ind w:left="708"/>
      </w:pPr>
      <w:r>
        <w:t>GraphicsWindow.Title = "Colour Mixer"</w:t>
      </w:r>
    </w:p>
    <w:p w14:paraId="5CA3C92E" w14:textId="77777777" w:rsidR="000C19FA" w:rsidRDefault="000C19FA" w:rsidP="000C19FA">
      <w:pPr>
        <w:pStyle w:val="Code"/>
        <w:spacing w:after="0"/>
        <w:ind w:left="708"/>
      </w:pPr>
      <w:r>
        <w:t>GraphicsWindow.FontSize = 25</w:t>
      </w:r>
    </w:p>
    <w:p w14:paraId="1269C893" w14:textId="77777777" w:rsidR="000C19FA" w:rsidRDefault="000C19FA" w:rsidP="000C19FA">
      <w:pPr>
        <w:pStyle w:val="Code"/>
        <w:spacing w:after="0"/>
        <w:ind w:left="708"/>
      </w:pPr>
      <w:r>
        <w:t>GraphicsWindow.BackgroundColor = GraphicsWindow.GetColorFromRGB(r,g,b)</w:t>
      </w:r>
    </w:p>
    <w:p w14:paraId="7F40613A" w14:textId="77777777" w:rsidR="000C19FA" w:rsidRDefault="000C19FA" w:rsidP="000C19FA">
      <w:pPr>
        <w:pStyle w:val="Code"/>
        <w:spacing w:after="0"/>
        <w:ind w:left="708"/>
      </w:pPr>
      <w:r>
        <w:t>GraphicsWindow.DrawText(0, 0, "Red: " + r)</w:t>
      </w:r>
    </w:p>
    <w:p w14:paraId="63DEE641" w14:textId="77777777" w:rsidR="000C19FA" w:rsidRDefault="000C19FA" w:rsidP="000C19FA">
      <w:pPr>
        <w:pStyle w:val="Code"/>
        <w:spacing w:after="0"/>
        <w:ind w:left="708"/>
      </w:pPr>
      <w:r>
        <w:t>GraphicsWindow.DrawText(0, 50, "Green: " + g)</w:t>
      </w:r>
    </w:p>
    <w:p w14:paraId="3645790D" w14:textId="793432F0" w:rsidR="009222E5" w:rsidRDefault="000C19FA" w:rsidP="000C19FA">
      <w:pPr>
        <w:pStyle w:val="Code"/>
        <w:spacing w:after="0"/>
        <w:ind w:left="708"/>
      </w:pPr>
      <w:r>
        <w:t>GraphicsWindow.DrawText(0, 100, "Blue: " + b)</w:t>
      </w:r>
      <w:r w:rsidR="0007780D">
        <w:tab/>
      </w:r>
    </w:p>
    <w:p w14:paraId="7E50CF86" w14:textId="714319E6" w:rsidR="00912CEA" w:rsidRPr="00467639" w:rsidRDefault="00912CEA" w:rsidP="009222E5">
      <w:pPr>
        <w:pStyle w:val="Headings"/>
      </w:pPr>
      <w:r w:rsidRPr="00467639">
        <w:lastRenderedPageBreak/>
        <w:t>Try It Out!</w:t>
      </w:r>
    </w:p>
    <w:p w14:paraId="3522FD36" w14:textId="62D613E0" w:rsidR="00912CEA" w:rsidRDefault="000C64E5" w:rsidP="00467639">
      <w:pPr>
        <w:pStyle w:val="Text"/>
        <w:numPr>
          <w:ilvl w:val="0"/>
          <w:numId w:val="26"/>
        </w:numPr>
      </w:pPr>
      <w:r w:rsidRPr="00CE5E29">
        <w:t xml:space="preserve">Click on </w:t>
      </w:r>
      <w:r w:rsidRPr="000D5D0C">
        <w:rPr>
          <w:b/>
          <w:bCs/>
        </w:rPr>
        <w:t>Save</w:t>
      </w:r>
      <w:r>
        <w:t xml:space="preserve">. Click on </w:t>
      </w:r>
      <w:r w:rsidRPr="000D5D0C">
        <w:rPr>
          <w:b/>
          <w:bCs/>
        </w:rPr>
        <w:t>Ru</w:t>
      </w:r>
      <w:r>
        <w:rPr>
          <w:b/>
          <w:bCs/>
        </w:rPr>
        <w:t>n</w:t>
      </w:r>
      <w:r w:rsidR="00912CEA" w:rsidRPr="00467639">
        <w:t>. What color did you make?</w:t>
      </w:r>
    </w:p>
    <w:p w14:paraId="587079E4" w14:textId="7D363A64" w:rsidR="00842CDB" w:rsidRPr="00467639" w:rsidRDefault="00842CDB" w:rsidP="00467639">
      <w:pPr>
        <w:pStyle w:val="ProjectTitle"/>
      </w:pPr>
      <w:r w:rsidRPr="00467639">
        <w:t>Challenge!</w:t>
      </w:r>
    </w:p>
    <w:p w14:paraId="7C808F79" w14:textId="5631586B" w:rsidR="00912CEA" w:rsidRPr="00843CFE" w:rsidRDefault="00843CFE" w:rsidP="00843CFE">
      <w:pPr>
        <w:pStyle w:val="Headings"/>
      </w:pPr>
      <w:r w:rsidRPr="00843CFE">
        <w:t>Text</w:t>
      </w:r>
      <w:r w:rsidR="009222E5" w:rsidRPr="00843CFE">
        <w:t xml:space="preserve"> colo</w:t>
      </w:r>
      <w:r w:rsidRPr="00843CFE">
        <w:t>ur</w:t>
      </w:r>
    </w:p>
    <w:p w14:paraId="58033110" w14:textId="3643FBE0" w:rsidR="00B24212" w:rsidRPr="00467639" w:rsidRDefault="00843CFE" w:rsidP="00467639">
      <w:pPr>
        <w:pStyle w:val="Text"/>
      </w:pPr>
      <w:r>
        <w:t>Change text colour to white and change font size to 40</w:t>
      </w:r>
    </w:p>
    <w:p w14:paraId="67AD5088" w14:textId="2E07F350" w:rsidR="00912CEA" w:rsidRPr="00843CFE" w:rsidRDefault="00843CFE" w:rsidP="00843CFE">
      <w:pPr>
        <w:pStyle w:val="Headings"/>
      </w:pPr>
      <w:r w:rsidRPr="00843CFE">
        <w:t>White background</w:t>
      </w:r>
    </w:p>
    <w:p w14:paraId="2169C22C" w14:textId="0A14DE24" w:rsidR="00F3198E" w:rsidRDefault="00843CFE" w:rsidP="00467639">
      <w:pPr>
        <w:pStyle w:val="Text"/>
      </w:pPr>
      <w:r>
        <w:t xml:space="preserve">Change </w:t>
      </w:r>
      <w:r>
        <w:t>background</w:t>
      </w:r>
      <w:r>
        <w:t xml:space="preserve"> colour to white and </w:t>
      </w:r>
      <w:r>
        <w:t>show the text in rgb colour instead</w:t>
      </w:r>
    </w:p>
    <w:p w14:paraId="169B2798" w14:textId="625F7DFF" w:rsidR="00843CFE" w:rsidRDefault="00843CFE" w:rsidP="00843CFE">
      <w:pPr>
        <w:pStyle w:val="Headings"/>
      </w:pPr>
      <w:r>
        <w:t>Text Position</w:t>
      </w:r>
    </w:p>
    <w:p w14:paraId="10B58A57" w14:textId="4A1BC47F" w:rsidR="00843CFE" w:rsidRDefault="00843CFE" w:rsidP="00467639">
      <w:pPr>
        <w:pStyle w:val="Text"/>
      </w:pPr>
      <w:r>
        <w:t>Show text on middle of the screen</w:t>
      </w:r>
    </w:p>
    <w:p w14:paraId="7842964A" w14:textId="65F67E7C" w:rsidR="00A96D0E" w:rsidRPr="00467639" w:rsidRDefault="00A96D0E" w:rsidP="00A96D0E">
      <w:pPr>
        <w:pStyle w:val="Headings"/>
      </w:pPr>
      <w:r>
        <w:t>Player Name</w:t>
      </w:r>
    </w:p>
    <w:p w14:paraId="60DAC2B2" w14:textId="214B38A5" w:rsidR="00E75849" w:rsidRDefault="004A2E2D" w:rsidP="00467639">
      <w:pPr>
        <w:pStyle w:val="Text"/>
      </w:pPr>
      <w:r>
        <w:t>Ask for player name using variable “player”</w:t>
      </w:r>
      <w:r w:rsidR="00A96D0E">
        <w:t xml:space="preserve"> and show the name at position 100, 300</w:t>
      </w:r>
    </w:p>
    <w:p w14:paraId="177297BD" w14:textId="77777777" w:rsidR="004A2E2D" w:rsidRDefault="004A2E2D" w:rsidP="004A2E2D">
      <w:pPr>
        <w:pStyle w:val="Code"/>
        <w:spacing w:after="0"/>
      </w:pPr>
      <w:r>
        <w:t>TextWindow.Write("Enter player name:")</w:t>
      </w:r>
    </w:p>
    <w:p w14:paraId="5C6215BB" w14:textId="2233EC9A" w:rsidR="004A2E2D" w:rsidRDefault="004A2E2D" w:rsidP="004A2E2D">
      <w:pPr>
        <w:pStyle w:val="Code"/>
        <w:spacing w:after="0"/>
      </w:pPr>
      <w:r>
        <w:t>player = TextWindow.Read()</w:t>
      </w:r>
    </w:p>
    <w:p w14:paraId="7B0DE2BF" w14:textId="77777777" w:rsidR="00A96D0E" w:rsidRDefault="00A96D0E" w:rsidP="001C0BBE">
      <w:pPr>
        <w:pStyle w:val="Headings"/>
      </w:pPr>
    </w:p>
    <w:p w14:paraId="16EE2C17" w14:textId="5DC8CA83" w:rsidR="001C0BBE" w:rsidRDefault="00E8402A" w:rsidP="001C0BBE">
      <w:pPr>
        <w:pStyle w:val="Headings"/>
      </w:pPr>
      <w:r>
        <w:t>Double fun</w:t>
      </w:r>
      <w:r w:rsidR="001C0BBE">
        <w:t xml:space="preserve"> – New Project</w:t>
      </w:r>
    </w:p>
    <w:p w14:paraId="7F8470F4" w14:textId="1B6B1EB4" w:rsidR="001C0BBE" w:rsidRPr="00467639" w:rsidRDefault="001C0BBE" w:rsidP="001C0BBE">
      <w:pPr>
        <w:pStyle w:val="Text"/>
      </w:pPr>
      <w:r>
        <w:t xml:space="preserve">Ask player </w:t>
      </w:r>
      <w:r w:rsidR="00BD01BC">
        <w:t xml:space="preserve">to enter their favorite number “myNumber”. Multiply myNumber by 2. Write message (“Now your pocket money is” + myNumber)  </w:t>
      </w:r>
    </w:p>
    <w:p w14:paraId="3B885F35" w14:textId="75CC9642" w:rsidR="00133FCE" w:rsidRPr="00467639" w:rsidRDefault="00133FCE" w:rsidP="00467639">
      <w:pPr>
        <w:pStyle w:val="ProjectTitle"/>
      </w:pPr>
      <w:r w:rsidRPr="00467639">
        <w:t>Test Yourself!</w:t>
      </w:r>
    </w:p>
    <w:p w14:paraId="56EF5757" w14:textId="348BE944" w:rsidR="00CC4CF7" w:rsidRDefault="00CC4CF7" w:rsidP="00CC4CF7">
      <w:pPr>
        <w:pStyle w:val="Text"/>
      </w:pPr>
      <w:r>
        <w:t>Make a new program to say hello</w:t>
      </w:r>
    </w:p>
    <w:p w14:paraId="66C68920" w14:textId="423DC65B" w:rsidR="00CC4CF7" w:rsidRPr="00CC4CF7" w:rsidRDefault="00CC4CF7" w:rsidP="00CC4CF7">
      <w:pPr>
        <w:pStyle w:val="Code"/>
        <w:spacing w:after="0"/>
      </w:pPr>
      <w:r w:rsidRPr="00CC4CF7">
        <w:t>TextWindow.Write("Enter name: ")</w:t>
      </w:r>
    </w:p>
    <w:p w14:paraId="69876E0F" w14:textId="77777777" w:rsidR="00CC4CF7" w:rsidRPr="00CC4CF7" w:rsidRDefault="00CC4CF7" w:rsidP="00CC4CF7">
      <w:pPr>
        <w:pStyle w:val="Code"/>
        <w:spacing w:after="0"/>
      </w:pPr>
      <w:r w:rsidRPr="00CC4CF7">
        <w:t>name = TextWindow.read()</w:t>
      </w:r>
    </w:p>
    <w:p w14:paraId="0B9622B3" w14:textId="77777777" w:rsidR="00CC4CF7" w:rsidRPr="00CC4CF7" w:rsidRDefault="00CC4CF7" w:rsidP="00CC4CF7">
      <w:pPr>
        <w:pStyle w:val="Code"/>
        <w:spacing w:after="0"/>
      </w:pPr>
      <w:r w:rsidRPr="00CC4CF7">
        <w:t>TextWindow.WriteLine("Hello " + name)</w:t>
      </w:r>
    </w:p>
    <w:p w14:paraId="3502D607" w14:textId="40408542" w:rsidR="00133FCE" w:rsidRDefault="00CC4CF7" w:rsidP="00CC4CF7">
      <w:pPr>
        <w:pStyle w:val="Text"/>
      </w:pPr>
      <w:r w:rsidRPr="00CC4CF7">
        <w:t>Complete the project to have the given output</w:t>
      </w:r>
    </w:p>
    <w:p w14:paraId="0645017B" w14:textId="67E7DC6F" w:rsidR="00CC4CF7" w:rsidRPr="00CC4CF7" w:rsidRDefault="00CC4CF7" w:rsidP="00CC4CF7">
      <w:pPr>
        <w:pStyle w:val="Text"/>
      </w:pPr>
      <w:r>
        <w:rPr>
          <w:noProof/>
        </w:rPr>
        <w:drawing>
          <wp:inline distT="0" distB="0" distL="0" distR="0" wp14:anchorId="37E56016" wp14:editId="5022E099">
            <wp:extent cx="1895475" cy="9549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282" cy="95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4CF7" w:rsidRPr="00CC4CF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806C" w14:textId="77777777" w:rsidR="00762E66" w:rsidRDefault="00762E66" w:rsidP="00B953E3">
      <w:pPr>
        <w:spacing w:after="0" w:line="240" w:lineRule="auto"/>
      </w:pPr>
      <w:r>
        <w:separator/>
      </w:r>
    </w:p>
  </w:endnote>
  <w:endnote w:type="continuationSeparator" w:id="0">
    <w:p w14:paraId="6294B941" w14:textId="77777777" w:rsidR="00762E66" w:rsidRDefault="00762E66" w:rsidP="00B95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 ExtraBold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064509"/>
      <w:docPartObj>
        <w:docPartGallery w:val="Page Numbers (Bottom of Page)"/>
        <w:docPartUnique/>
      </w:docPartObj>
    </w:sdtPr>
    <w:sdtEndPr>
      <w:rPr>
        <w:rFonts w:ascii="Book Antiqua" w:hAnsi="Book Antiqua"/>
        <w:noProof/>
        <w:sz w:val="20"/>
        <w:szCs w:val="20"/>
      </w:rPr>
    </w:sdtEndPr>
    <w:sdtContent>
      <w:p w14:paraId="49D00101" w14:textId="62711233" w:rsidR="00E236D1" w:rsidRPr="000F40EF" w:rsidRDefault="000F40EF" w:rsidP="000F40EF">
        <w:pPr>
          <w:pStyle w:val="Footer"/>
          <w:rPr>
            <w:rFonts w:ascii="Book Antiqua" w:hAnsi="Book Antiqua"/>
            <w:sz w:val="20"/>
            <w:szCs w:val="20"/>
          </w:rPr>
        </w:pPr>
        <w:r w:rsidRPr="000F40EF">
          <w:rPr>
            <w:rFonts w:ascii="Book Antiqua" w:hAnsi="Book Antiqua"/>
            <w:sz w:val="20"/>
            <w:szCs w:val="20"/>
          </w:rPr>
          <w:t xml:space="preserve"> </w:t>
        </w:r>
        <w:r w:rsidRPr="000F40EF">
          <w:rPr>
            <w:rFonts w:ascii="Book Antiqua" w:hAnsi="Book Antiqua"/>
            <w:sz w:val="20"/>
            <w:szCs w:val="20"/>
          </w:rPr>
          <w:tab/>
        </w:r>
        <w:r w:rsidR="00E236D1" w:rsidRPr="000F40EF">
          <w:rPr>
            <w:rFonts w:ascii="Book Antiqua" w:hAnsi="Book Antiqua"/>
            <w:sz w:val="20"/>
            <w:szCs w:val="20"/>
          </w:rPr>
          <w:fldChar w:fldCharType="begin"/>
        </w:r>
        <w:r w:rsidR="00E236D1" w:rsidRPr="000F40EF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E236D1" w:rsidRPr="000F40EF">
          <w:rPr>
            <w:rFonts w:ascii="Book Antiqua" w:hAnsi="Book Antiqua"/>
            <w:sz w:val="20"/>
            <w:szCs w:val="20"/>
          </w:rPr>
          <w:fldChar w:fldCharType="separate"/>
        </w:r>
        <w:r w:rsidR="001321E0" w:rsidRPr="000F40EF">
          <w:rPr>
            <w:rFonts w:ascii="Book Antiqua" w:hAnsi="Book Antiqua"/>
            <w:noProof/>
            <w:sz w:val="20"/>
            <w:szCs w:val="20"/>
          </w:rPr>
          <w:t>1</w:t>
        </w:r>
        <w:r w:rsidR="00E236D1" w:rsidRPr="000F40EF">
          <w:rPr>
            <w:rFonts w:ascii="Book Antiqua" w:hAnsi="Book Antiqua"/>
            <w:noProof/>
            <w:sz w:val="20"/>
            <w:szCs w:val="20"/>
          </w:rPr>
          <w:fldChar w:fldCharType="end"/>
        </w:r>
        <w:r w:rsidRPr="000F40EF">
          <w:rPr>
            <w:rFonts w:ascii="Book Antiqua" w:hAnsi="Book Antiqua"/>
            <w:noProof/>
            <w:sz w:val="20"/>
            <w:szCs w:val="20"/>
          </w:rPr>
          <w:tab/>
        </w:r>
        <w:r w:rsidRPr="000F40EF">
          <w:rPr>
            <w:rFonts w:ascii="Book Antiqua" w:hAnsi="Book Antiqua"/>
            <w:sz w:val="20"/>
            <w:szCs w:val="20"/>
          </w:rPr>
          <w:t>Level: SmallBasic-1</w:t>
        </w:r>
      </w:p>
    </w:sdtContent>
  </w:sdt>
  <w:p w14:paraId="4BC35FD3" w14:textId="77777777" w:rsidR="00E236D1" w:rsidRDefault="00E23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EB63" w14:textId="77777777" w:rsidR="00762E66" w:rsidRDefault="00762E66" w:rsidP="00B953E3">
      <w:pPr>
        <w:spacing w:after="0" w:line="240" w:lineRule="auto"/>
      </w:pPr>
      <w:r>
        <w:separator/>
      </w:r>
    </w:p>
  </w:footnote>
  <w:footnote w:type="continuationSeparator" w:id="0">
    <w:p w14:paraId="4E74E9BE" w14:textId="77777777" w:rsidR="00762E66" w:rsidRDefault="00762E66" w:rsidP="00B95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4D5A" w14:textId="77777777" w:rsidR="00B953E3" w:rsidRDefault="00B953E3">
    <w:pPr>
      <w:pStyle w:val="Header"/>
    </w:pPr>
    <w:r>
      <w:rPr>
        <w:noProof/>
        <w:lang w:val="en-AU" w:eastAsia="en-AU"/>
      </w:rPr>
      <w:drawing>
        <wp:inline distT="0" distB="0" distL="0" distR="0" wp14:anchorId="2719A4B7" wp14:editId="1DD0C411">
          <wp:extent cx="1495407" cy="92392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1A6C"/>
    <w:multiLevelType w:val="hybridMultilevel"/>
    <w:tmpl w:val="9BE635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120B"/>
    <w:multiLevelType w:val="hybridMultilevel"/>
    <w:tmpl w:val="CEC03F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AFA1083"/>
    <w:multiLevelType w:val="hybridMultilevel"/>
    <w:tmpl w:val="AF60A1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D1A80"/>
    <w:multiLevelType w:val="hybridMultilevel"/>
    <w:tmpl w:val="D8ACF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B33EA"/>
    <w:multiLevelType w:val="hybridMultilevel"/>
    <w:tmpl w:val="CA36E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176D7"/>
    <w:multiLevelType w:val="hybridMultilevel"/>
    <w:tmpl w:val="EF0E8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22BCA"/>
    <w:multiLevelType w:val="hybridMultilevel"/>
    <w:tmpl w:val="CE5E97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84283"/>
    <w:multiLevelType w:val="hybridMultilevel"/>
    <w:tmpl w:val="D366A6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82AAB"/>
    <w:multiLevelType w:val="hybridMultilevel"/>
    <w:tmpl w:val="437AF1B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A4EF3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A5AF5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47FD1"/>
    <w:multiLevelType w:val="hybridMultilevel"/>
    <w:tmpl w:val="8144AF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D10C4"/>
    <w:multiLevelType w:val="hybridMultilevel"/>
    <w:tmpl w:val="3D8CB3DE"/>
    <w:lvl w:ilvl="0" w:tplc="C0CCE38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740362C2"/>
    <w:multiLevelType w:val="hybridMultilevel"/>
    <w:tmpl w:val="E22688A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282BB0"/>
    <w:multiLevelType w:val="hybridMultilevel"/>
    <w:tmpl w:val="CFB86A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364460">
    <w:abstractNumId w:val="2"/>
  </w:num>
  <w:num w:numId="2" w16cid:durableId="38464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982882">
    <w:abstractNumId w:val="2"/>
  </w:num>
  <w:num w:numId="4" w16cid:durableId="1029259966">
    <w:abstractNumId w:val="2"/>
  </w:num>
  <w:num w:numId="5" w16cid:durableId="146943218">
    <w:abstractNumId w:val="2"/>
  </w:num>
  <w:num w:numId="6" w16cid:durableId="2034375488">
    <w:abstractNumId w:val="2"/>
  </w:num>
  <w:num w:numId="7" w16cid:durableId="577790422">
    <w:abstractNumId w:val="2"/>
  </w:num>
  <w:num w:numId="8" w16cid:durableId="502084125">
    <w:abstractNumId w:val="2"/>
  </w:num>
  <w:num w:numId="9" w16cid:durableId="928194479">
    <w:abstractNumId w:val="2"/>
  </w:num>
  <w:num w:numId="10" w16cid:durableId="305865134">
    <w:abstractNumId w:val="2"/>
  </w:num>
  <w:num w:numId="11" w16cid:durableId="919683419">
    <w:abstractNumId w:val="2"/>
  </w:num>
  <w:num w:numId="12" w16cid:durableId="911700292">
    <w:abstractNumId w:val="2"/>
  </w:num>
  <w:num w:numId="13" w16cid:durableId="1872525281">
    <w:abstractNumId w:val="9"/>
  </w:num>
  <w:num w:numId="14" w16cid:durableId="2031106247">
    <w:abstractNumId w:val="10"/>
  </w:num>
  <w:num w:numId="15" w16cid:durableId="991758414">
    <w:abstractNumId w:val="15"/>
  </w:num>
  <w:num w:numId="16" w16cid:durableId="1943953617">
    <w:abstractNumId w:val="11"/>
  </w:num>
  <w:num w:numId="17" w16cid:durableId="867837553">
    <w:abstractNumId w:val="8"/>
  </w:num>
  <w:num w:numId="18" w16cid:durableId="627588095">
    <w:abstractNumId w:val="6"/>
  </w:num>
  <w:num w:numId="19" w16cid:durableId="1013722982">
    <w:abstractNumId w:val="13"/>
  </w:num>
  <w:num w:numId="20" w16cid:durableId="354353820">
    <w:abstractNumId w:val="1"/>
  </w:num>
  <w:num w:numId="21" w16cid:durableId="1050417310">
    <w:abstractNumId w:val="0"/>
  </w:num>
  <w:num w:numId="22" w16cid:durableId="899176513">
    <w:abstractNumId w:val="7"/>
  </w:num>
  <w:num w:numId="23" w16cid:durableId="1564944835">
    <w:abstractNumId w:val="5"/>
  </w:num>
  <w:num w:numId="24" w16cid:durableId="917523885">
    <w:abstractNumId w:val="12"/>
  </w:num>
  <w:num w:numId="25" w16cid:durableId="906038343">
    <w:abstractNumId w:val="16"/>
  </w:num>
  <w:num w:numId="26" w16cid:durableId="1798989562">
    <w:abstractNumId w:val="3"/>
  </w:num>
  <w:num w:numId="27" w16cid:durableId="27344221">
    <w:abstractNumId w:val="4"/>
  </w:num>
  <w:num w:numId="28" w16cid:durableId="1822890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6853"/>
    <w:rsid w:val="0002248A"/>
    <w:rsid w:val="00027D82"/>
    <w:rsid w:val="000410EA"/>
    <w:rsid w:val="00043996"/>
    <w:rsid w:val="00065B8F"/>
    <w:rsid w:val="0007780D"/>
    <w:rsid w:val="00085F39"/>
    <w:rsid w:val="000861CF"/>
    <w:rsid w:val="00087406"/>
    <w:rsid w:val="000A0712"/>
    <w:rsid w:val="000A152E"/>
    <w:rsid w:val="000A57C6"/>
    <w:rsid w:val="000B0453"/>
    <w:rsid w:val="000C19FA"/>
    <w:rsid w:val="000C58E3"/>
    <w:rsid w:val="000C64E5"/>
    <w:rsid w:val="000D5A06"/>
    <w:rsid w:val="000E492C"/>
    <w:rsid w:val="000E6D9A"/>
    <w:rsid w:val="000F1D1F"/>
    <w:rsid w:val="000F40EF"/>
    <w:rsid w:val="00104F29"/>
    <w:rsid w:val="001178E4"/>
    <w:rsid w:val="001203B9"/>
    <w:rsid w:val="001321E0"/>
    <w:rsid w:val="00133FCE"/>
    <w:rsid w:val="001357BF"/>
    <w:rsid w:val="001372BC"/>
    <w:rsid w:val="00187369"/>
    <w:rsid w:val="00190CBA"/>
    <w:rsid w:val="00197500"/>
    <w:rsid w:val="001A2470"/>
    <w:rsid w:val="001A27D1"/>
    <w:rsid w:val="001B362D"/>
    <w:rsid w:val="001C0BBE"/>
    <w:rsid w:val="001C2000"/>
    <w:rsid w:val="001C3D8D"/>
    <w:rsid w:val="001D1345"/>
    <w:rsid w:val="001E405C"/>
    <w:rsid w:val="001F11D2"/>
    <w:rsid w:val="001F1B99"/>
    <w:rsid w:val="001F3547"/>
    <w:rsid w:val="00201B0F"/>
    <w:rsid w:val="00216A7C"/>
    <w:rsid w:val="00227145"/>
    <w:rsid w:val="00247B31"/>
    <w:rsid w:val="00250346"/>
    <w:rsid w:val="00251CA4"/>
    <w:rsid w:val="00257C8A"/>
    <w:rsid w:val="00264695"/>
    <w:rsid w:val="00271967"/>
    <w:rsid w:val="00276CEC"/>
    <w:rsid w:val="0027775B"/>
    <w:rsid w:val="0028580C"/>
    <w:rsid w:val="00291D19"/>
    <w:rsid w:val="0029291C"/>
    <w:rsid w:val="002A1F8D"/>
    <w:rsid w:val="002B0080"/>
    <w:rsid w:val="002B1CD9"/>
    <w:rsid w:val="002C04A0"/>
    <w:rsid w:val="002C682E"/>
    <w:rsid w:val="002C72ED"/>
    <w:rsid w:val="002E126F"/>
    <w:rsid w:val="00325956"/>
    <w:rsid w:val="00332D28"/>
    <w:rsid w:val="003515C8"/>
    <w:rsid w:val="003535F7"/>
    <w:rsid w:val="00366209"/>
    <w:rsid w:val="00371F14"/>
    <w:rsid w:val="00375E78"/>
    <w:rsid w:val="0037650F"/>
    <w:rsid w:val="003770D7"/>
    <w:rsid w:val="003910D0"/>
    <w:rsid w:val="00391562"/>
    <w:rsid w:val="00397B03"/>
    <w:rsid w:val="003A4FF3"/>
    <w:rsid w:val="003A58D4"/>
    <w:rsid w:val="003C3525"/>
    <w:rsid w:val="003C540E"/>
    <w:rsid w:val="003C7515"/>
    <w:rsid w:val="003C76B0"/>
    <w:rsid w:val="003C7A9D"/>
    <w:rsid w:val="003D4297"/>
    <w:rsid w:val="003D4DC8"/>
    <w:rsid w:val="003D4E4D"/>
    <w:rsid w:val="003D683A"/>
    <w:rsid w:val="003E7287"/>
    <w:rsid w:val="0041270B"/>
    <w:rsid w:val="0042621E"/>
    <w:rsid w:val="00427A7D"/>
    <w:rsid w:val="00432508"/>
    <w:rsid w:val="00437D97"/>
    <w:rsid w:val="00442E05"/>
    <w:rsid w:val="004466D0"/>
    <w:rsid w:val="00461046"/>
    <w:rsid w:val="00467639"/>
    <w:rsid w:val="004827DA"/>
    <w:rsid w:val="004853B7"/>
    <w:rsid w:val="00487276"/>
    <w:rsid w:val="0049163A"/>
    <w:rsid w:val="0049252D"/>
    <w:rsid w:val="0049271F"/>
    <w:rsid w:val="00494D03"/>
    <w:rsid w:val="004A2E2D"/>
    <w:rsid w:val="004A3DE4"/>
    <w:rsid w:val="004B0D14"/>
    <w:rsid w:val="004B1B59"/>
    <w:rsid w:val="004C4D57"/>
    <w:rsid w:val="004C7FEA"/>
    <w:rsid w:val="004D1D0A"/>
    <w:rsid w:val="004D3D1E"/>
    <w:rsid w:val="004D67B6"/>
    <w:rsid w:val="004E0CEA"/>
    <w:rsid w:val="004E4C0E"/>
    <w:rsid w:val="004F2F4D"/>
    <w:rsid w:val="00523899"/>
    <w:rsid w:val="00527B2F"/>
    <w:rsid w:val="0054203A"/>
    <w:rsid w:val="00551581"/>
    <w:rsid w:val="00570115"/>
    <w:rsid w:val="005761DF"/>
    <w:rsid w:val="005800CF"/>
    <w:rsid w:val="00582523"/>
    <w:rsid w:val="005A78A3"/>
    <w:rsid w:val="005B18FA"/>
    <w:rsid w:val="005B29CE"/>
    <w:rsid w:val="005B49C5"/>
    <w:rsid w:val="005C02CF"/>
    <w:rsid w:val="005C1488"/>
    <w:rsid w:val="005C7E75"/>
    <w:rsid w:val="005F0D9A"/>
    <w:rsid w:val="006011FB"/>
    <w:rsid w:val="00610E75"/>
    <w:rsid w:val="0063154B"/>
    <w:rsid w:val="00632D48"/>
    <w:rsid w:val="0063562B"/>
    <w:rsid w:val="00642B53"/>
    <w:rsid w:val="00656B48"/>
    <w:rsid w:val="0069035E"/>
    <w:rsid w:val="00690EC1"/>
    <w:rsid w:val="00696BAF"/>
    <w:rsid w:val="006A32AD"/>
    <w:rsid w:val="006A756A"/>
    <w:rsid w:val="006B0870"/>
    <w:rsid w:val="006B4624"/>
    <w:rsid w:val="006B7E55"/>
    <w:rsid w:val="007007E6"/>
    <w:rsid w:val="0070399C"/>
    <w:rsid w:val="00705952"/>
    <w:rsid w:val="00712DFA"/>
    <w:rsid w:val="007234D2"/>
    <w:rsid w:val="0072613D"/>
    <w:rsid w:val="007305D0"/>
    <w:rsid w:val="007337B6"/>
    <w:rsid w:val="00735ADA"/>
    <w:rsid w:val="00736B9C"/>
    <w:rsid w:val="00743CD9"/>
    <w:rsid w:val="00762E66"/>
    <w:rsid w:val="007A27BF"/>
    <w:rsid w:val="007A4197"/>
    <w:rsid w:val="007C70CC"/>
    <w:rsid w:val="007D1EAA"/>
    <w:rsid w:val="007D6927"/>
    <w:rsid w:val="007E1802"/>
    <w:rsid w:val="007F305F"/>
    <w:rsid w:val="008052FE"/>
    <w:rsid w:val="00807073"/>
    <w:rsid w:val="0081006B"/>
    <w:rsid w:val="00821E37"/>
    <w:rsid w:val="00842CDB"/>
    <w:rsid w:val="00843A12"/>
    <w:rsid w:val="00843CFE"/>
    <w:rsid w:val="00847B82"/>
    <w:rsid w:val="0085004A"/>
    <w:rsid w:val="00853BBE"/>
    <w:rsid w:val="00882C51"/>
    <w:rsid w:val="0089527A"/>
    <w:rsid w:val="008959C8"/>
    <w:rsid w:val="00897247"/>
    <w:rsid w:val="008A40FB"/>
    <w:rsid w:val="008C7C3B"/>
    <w:rsid w:val="008E27DC"/>
    <w:rsid w:val="008F30B3"/>
    <w:rsid w:val="008F644B"/>
    <w:rsid w:val="008F6F41"/>
    <w:rsid w:val="00905B10"/>
    <w:rsid w:val="0090634A"/>
    <w:rsid w:val="009065A8"/>
    <w:rsid w:val="00912CEA"/>
    <w:rsid w:val="00913DA1"/>
    <w:rsid w:val="00921954"/>
    <w:rsid w:val="009222E5"/>
    <w:rsid w:val="00922C32"/>
    <w:rsid w:val="00930406"/>
    <w:rsid w:val="009447D7"/>
    <w:rsid w:val="009501D5"/>
    <w:rsid w:val="00951ED7"/>
    <w:rsid w:val="00962E36"/>
    <w:rsid w:val="009833DE"/>
    <w:rsid w:val="00991174"/>
    <w:rsid w:val="0099628B"/>
    <w:rsid w:val="009A6D8D"/>
    <w:rsid w:val="009B65F8"/>
    <w:rsid w:val="009C2D6F"/>
    <w:rsid w:val="009C757E"/>
    <w:rsid w:val="009D2531"/>
    <w:rsid w:val="009D3308"/>
    <w:rsid w:val="009E6E5F"/>
    <w:rsid w:val="00A027BB"/>
    <w:rsid w:val="00A06281"/>
    <w:rsid w:val="00A21C4E"/>
    <w:rsid w:val="00A4321E"/>
    <w:rsid w:val="00A96699"/>
    <w:rsid w:val="00A96D0E"/>
    <w:rsid w:val="00AB331D"/>
    <w:rsid w:val="00AC065E"/>
    <w:rsid w:val="00AC770D"/>
    <w:rsid w:val="00AD179C"/>
    <w:rsid w:val="00AE6652"/>
    <w:rsid w:val="00AE70D4"/>
    <w:rsid w:val="00B002DB"/>
    <w:rsid w:val="00B02B58"/>
    <w:rsid w:val="00B220E6"/>
    <w:rsid w:val="00B24212"/>
    <w:rsid w:val="00B348AA"/>
    <w:rsid w:val="00B40D34"/>
    <w:rsid w:val="00B43BBC"/>
    <w:rsid w:val="00B44F8C"/>
    <w:rsid w:val="00B523D0"/>
    <w:rsid w:val="00B52BF4"/>
    <w:rsid w:val="00B709B4"/>
    <w:rsid w:val="00B711EB"/>
    <w:rsid w:val="00B72CE2"/>
    <w:rsid w:val="00B768DB"/>
    <w:rsid w:val="00B86FBD"/>
    <w:rsid w:val="00B92B75"/>
    <w:rsid w:val="00B953E3"/>
    <w:rsid w:val="00BB0628"/>
    <w:rsid w:val="00BC0C88"/>
    <w:rsid w:val="00BD01BC"/>
    <w:rsid w:val="00BE2931"/>
    <w:rsid w:val="00BF5DEF"/>
    <w:rsid w:val="00C039F1"/>
    <w:rsid w:val="00C11707"/>
    <w:rsid w:val="00C1332F"/>
    <w:rsid w:val="00C15460"/>
    <w:rsid w:val="00C15A25"/>
    <w:rsid w:val="00C2686F"/>
    <w:rsid w:val="00C31886"/>
    <w:rsid w:val="00C420C8"/>
    <w:rsid w:val="00C5779F"/>
    <w:rsid w:val="00C66BF2"/>
    <w:rsid w:val="00C679E0"/>
    <w:rsid w:val="00C84E1F"/>
    <w:rsid w:val="00C859C1"/>
    <w:rsid w:val="00C87C06"/>
    <w:rsid w:val="00C9612C"/>
    <w:rsid w:val="00C96A9C"/>
    <w:rsid w:val="00CB2F93"/>
    <w:rsid w:val="00CC1148"/>
    <w:rsid w:val="00CC2AF7"/>
    <w:rsid w:val="00CC492F"/>
    <w:rsid w:val="00CC4CF7"/>
    <w:rsid w:val="00CC7930"/>
    <w:rsid w:val="00CD03D4"/>
    <w:rsid w:val="00CE4A92"/>
    <w:rsid w:val="00CE588C"/>
    <w:rsid w:val="00CE6873"/>
    <w:rsid w:val="00CF282A"/>
    <w:rsid w:val="00CF4FD8"/>
    <w:rsid w:val="00D06E71"/>
    <w:rsid w:val="00D203DD"/>
    <w:rsid w:val="00D24967"/>
    <w:rsid w:val="00D50447"/>
    <w:rsid w:val="00D53593"/>
    <w:rsid w:val="00D8058A"/>
    <w:rsid w:val="00D80BCC"/>
    <w:rsid w:val="00D813DB"/>
    <w:rsid w:val="00D87519"/>
    <w:rsid w:val="00D90E2A"/>
    <w:rsid w:val="00DA0418"/>
    <w:rsid w:val="00DB0005"/>
    <w:rsid w:val="00DB3457"/>
    <w:rsid w:val="00DB3A40"/>
    <w:rsid w:val="00DB67AB"/>
    <w:rsid w:val="00DC1014"/>
    <w:rsid w:val="00DC278F"/>
    <w:rsid w:val="00DC39BA"/>
    <w:rsid w:val="00DD7EEC"/>
    <w:rsid w:val="00DE49D8"/>
    <w:rsid w:val="00DF72BE"/>
    <w:rsid w:val="00E11659"/>
    <w:rsid w:val="00E1484D"/>
    <w:rsid w:val="00E236D1"/>
    <w:rsid w:val="00E47071"/>
    <w:rsid w:val="00E4787E"/>
    <w:rsid w:val="00E654FF"/>
    <w:rsid w:val="00E70661"/>
    <w:rsid w:val="00E75849"/>
    <w:rsid w:val="00E8402A"/>
    <w:rsid w:val="00EB4857"/>
    <w:rsid w:val="00EB5A24"/>
    <w:rsid w:val="00EC0E61"/>
    <w:rsid w:val="00ED2ECC"/>
    <w:rsid w:val="00ED6923"/>
    <w:rsid w:val="00EE5941"/>
    <w:rsid w:val="00EF0991"/>
    <w:rsid w:val="00EF2B19"/>
    <w:rsid w:val="00EF6230"/>
    <w:rsid w:val="00F01623"/>
    <w:rsid w:val="00F30781"/>
    <w:rsid w:val="00F3198E"/>
    <w:rsid w:val="00F402CF"/>
    <w:rsid w:val="00F43BB3"/>
    <w:rsid w:val="00F53B4D"/>
    <w:rsid w:val="00F7275A"/>
    <w:rsid w:val="00F9178C"/>
    <w:rsid w:val="00FA1873"/>
    <w:rsid w:val="00FA5FC8"/>
    <w:rsid w:val="00FB49C5"/>
    <w:rsid w:val="00FB55B9"/>
    <w:rsid w:val="00FC653C"/>
    <w:rsid w:val="00FC6666"/>
    <w:rsid w:val="00FD0702"/>
    <w:rsid w:val="00FE41F2"/>
    <w:rsid w:val="00FE5273"/>
    <w:rsid w:val="00FE5CB0"/>
    <w:rsid w:val="00FF00FF"/>
    <w:rsid w:val="00FF163B"/>
    <w:rsid w:val="00FF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A7BA"/>
  <w15:docId w15:val="{B17DC1A4-3A6C-41AE-8F62-18FFA64B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5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3E3"/>
  </w:style>
  <w:style w:type="paragraph" w:styleId="Footer">
    <w:name w:val="footer"/>
    <w:basedOn w:val="Normal"/>
    <w:link w:val="FooterChar"/>
    <w:uiPriority w:val="99"/>
    <w:unhideWhenUsed/>
    <w:rsid w:val="00B95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3E3"/>
  </w:style>
  <w:style w:type="paragraph" w:styleId="BalloonText">
    <w:name w:val="Balloon Text"/>
    <w:basedOn w:val="Normal"/>
    <w:link w:val="BalloonTextChar"/>
    <w:uiPriority w:val="99"/>
    <w:semiHidden/>
    <w:unhideWhenUsed/>
    <w:rsid w:val="00FA5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FC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C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5B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B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B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B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B8F"/>
    <w:rPr>
      <w:b/>
      <w:bCs/>
      <w:sz w:val="20"/>
      <w:szCs w:val="20"/>
    </w:rPr>
  </w:style>
  <w:style w:type="paragraph" w:customStyle="1" w:styleId="Topic">
    <w:name w:val="Topic"/>
    <w:basedOn w:val="Title"/>
    <w:link w:val="TopicChar"/>
    <w:autoRedefine/>
    <w:qFormat/>
    <w:rsid w:val="00467639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467639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467639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467639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LISC">
    <w:name w:val="LI SC"/>
    <w:basedOn w:val="Normal"/>
    <w:link w:val="LISCChar"/>
    <w:autoRedefine/>
    <w:qFormat/>
    <w:rsid w:val="00467639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467639"/>
    <w:rPr>
      <w:rFonts w:ascii="Assistant" w:hAnsi="Assistant"/>
      <w:b/>
      <w:sz w:val="24"/>
      <w:szCs w:val="24"/>
    </w:rPr>
  </w:style>
  <w:style w:type="paragraph" w:customStyle="1" w:styleId="Description">
    <w:name w:val="Description"/>
    <w:basedOn w:val="Normal"/>
    <w:link w:val="DescriptionChar"/>
    <w:qFormat/>
    <w:rsid w:val="00467639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467639"/>
    <w:rPr>
      <w:rFonts w:ascii="Assistant" w:eastAsiaTheme="majorEastAsia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467639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467639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Text">
    <w:name w:val="Text"/>
    <w:basedOn w:val="Normal"/>
    <w:link w:val="TextChar"/>
    <w:autoRedefine/>
    <w:qFormat/>
    <w:rsid w:val="00467639"/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467639"/>
    <w:rPr>
      <w:rFonts w:ascii="Assistant" w:hAnsi="Assistant"/>
      <w:sz w:val="24"/>
      <w:szCs w:val="24"/>
    </w:rPr>
  </w:style>
  <w:style w:type="paragraph" w:customStyle="1" w:styleId="Code">
    <w:name w:val="Code"/>
    <w:basedOn w:val="Normal"/>
    <w:link w:val="CodeChar"/>
    <w:autoRedefine/>
    <w:qFormat/>
    <w:rsid w:val="00467639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467639"/>
    <w:rPr>
      <w:rFonts w:ascii="Courier New" w:hAnsi="Courier New"/>
    </w:rPr>
  </w:style>
  <w:style w:type="paragraph" w:customStyle="1" w:styleId="ChallengeHeadings">
    <w:name w:val="Challenge Headings"/>
    <w:basedOn w:val="Normal"/>
    <w:link w:val="ChallengeHeadingsChar"/>
    <w:qFormat/>
    <w:rsid w:val="00467639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467639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styleId="Hyperlink">
    <w:name w:val="Hyperlink"/>
    <w:basedOn w:val="DefaultParagraphFont"/>
    <w:uiPriority w:val="99"/>
    <w:unhideWhenUsed/>
    <w:rsid w:val="0037650F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BC57065E-ADD9-4DA3-B392-793C91161652}"/>
</file>

<file path=customXml/itemProps2.xml><?xml version="1.0" encoding="utf-8"?>
<ds:datastoreItem xmlns:ds="http://schemas.openxmlformats.org/officeDocument/2006/customXml" ds:itemID="{7E5ACE23-166A-4E82-A249-AB4624F2EBF3}"/>
</file>

<file path=customXml/itemProps3.xml><?xml version="1.0" encoding="utf-8"?>
<ds:datastoreItem xmlns:ds="http://schemas.openxmlformats.org/officeDocument/2006/customXml" ds:itemID="{2274CE96-EF7B-4D60-A3F8-50ED6AB0AE76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723</TotalTime>
  <Pages>2</Pages>
  <Words>278</Words>
  <Characters>1481</Characters>
  <Application>Microsoft Office Word</Application>
  <DocSecurity>0</DocSecurity>
  <Lines>49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Zoher P</dc:creator>
  <cp:keywords/>
  <cp:lastModifiedBy>Zoher Poonawala</cp:lastModifiedBy>
  <cp:revision>127</cp:revision>
  <cp:lastPrinted>2018-08-02T10:14:00Z</cp:lastPrinted>
  <dcterms:created xsi:type="dcterms:W3CDTF">2018-02-06T11:05:00Z</dcterms:created>
  <dcterms:modified xsi:type="dcterms:W3CDTF">2026-01-09T02:40:00Z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