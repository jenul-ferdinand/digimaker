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16E00E" w14:textId="590CFC9A" w:rsidR="001808C0" w:rsidRPr="00E04954" w:rsidRDefault="00296FD8" w:rsidP="00E04954">
      <w:pPr>
        <w:pStyle w:val="Topic"/>
      </w:pPr>
      <w:r w:rsidRPr="00E04954">
        <w:t>List</w:t>
      </w:r>
    </w:p>
    <w:p w14:paraId="55F4AE44" w14:textId="08C6586D" w:rsidR="00E04954" w:rsidRDefault="00EB32C2" w:rsidP="00E04954">
      <w:pPr>
        <w:pStyle w:val="ProjectTitle"/>
      </w:pPr>
      <w:r w:rsidRPr="00E04954">
        <w:t>Secret messages</w:t>
      </w:r>
    </w:p>
    <w:p w14:paraId="1EF10356" w14:textId="77777777" w:rsidR="007E4A6D" w:rsidRDefault="007E4A6D" w:rsidP="007E4A6D">
      <w:pPr>
        <w:pStyle w:val="Text"/>
      </w:pPr>
      <w:r w:rsidRPr="00CC2226">
        <w:t xml:space="preserve">A </w:t>
      </w:r>
      <w:r w:rsidRPr="00240B94">
        <w:rPr>
          <w:b/>
          <w:bCs/>
        </w:rPr>
        <w:t>list</w:t>
      </w:r>
      <w:r w:rsidRPr="00CC2226">
        <w:t xml:space="preserve"> is </w:t>
      </w:r>
      <w:r>
        <w:t>used</w:t>
      </w:r>
      <w:r w:rsidRPr="00CC2226">
        <w:t xml:space="preserve"> for storing data, just like a variable. However, a variable can store </w:t>
      </w:r>
      <w:r>
        <w:t xml:space="preserve">only </w:t>
      </w:r>
      <w:r w:rsidRPr="00CC2226">
        <w:t>one piece of data at a time in a named location, a list can store many.</w:t>
      </w:r>
    </w:p>
    <w:p w14:paraId="1F19BB82" w14:textId="77777777" w:rsidR="007E4A6D" w:rsidRDefault="007E4A6D" w:rsidP="007E4A6D">
      <w:pPr>
        <w:pStyle w:val="Text"/>
      </w:pPr>
      <w:r>
        <w:t xml:space="preserve">Example: list </w:t>
      </w:r>
      <w:r w:rsidRPr="00240B94">
        <w:rPr>
          <w:b/>
          <w:bCs/>
        </w:rPr>
        <w:t>players</w:t>
      </w:r>
      <w:r>
        <w:t xml:space="preserve"> can store names of all players in a team</w:t>
      </w:r>
    </w:p>
    <w:p w14:paraId="4AC502E3" w14:textId="779FF2A7" w:rsidR="00EB32C2" w:rsidRDefault="00D72FF9" w:rsidP="00E04954">
      <w:pPr>
        <w:pStyle w:val="Description"/>
      </w:pPr>
      <w:r w:rsidRPr="00E04954">
        <w:t>S</w:t>
      </w:r>
      <w:r w:rsidR="00EB32C2" w:rsidRPr="00E04954">
        <w:t xml:space="preserve">end </w:t>
      </w:r>
      <w:r w:rsidR="00E56D58" w:rsidRPr="00E04954">
        <w:t>a</w:t>
      </w:r>
      <w:r w:rsidR="00EB32C2" w:rsidRPr="00E04954">
        <w:t xml:space="preserve"> </w:t>
      </w:r>
      <w:r w:rsidR="00E56D58" w:rsidRPr="00E04954">
        <w:t>secret message</w:t>
      </w:r>
      <w:r w:rsidRPr="00E04954">
        <w:t xml:space="preserve"> to your friend</w:t>
      </w:r>
      <w:r w:rsidR="00E56D58" w:rsidRPr="00E04954">
        <w:t>!</w:t>
      </w:r>
    </w:p>
    <w:p w14:paraId="4E2CF690" w14:textId="4E948E0A" w:rsidR="00CE5238" w:rsidRDefault="00CE5238" w:rsidP="00CE5238">
      <w:pPr>
        <w:pStyle w:val="Text"/>
      </w:pPr>
      <w:r>
        <w:rPr>
          <w:noProof/>
        </w:rPr>
        <w:drawing>
          <wp:inline distT="0" distB="0" distL="0" distR="0" wp14:anchorId="333D9E87" wp14:editId="5DF76141">
            <wp:extent cx="4061460" cy="156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817" cy="156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C057" w14:textId="6AC2B0FF" w:rsidR="00083170" w:rsidRPr="00E04954" w:rsidRDefault="00720137" w:rsidP="00CE5238">
      <w:pPr>
        <w:pStyle w:val="Text"/>
      </w:pPr>
      <w:r>
        <w:rPr>
          <w:noProof/>
        </w:rPr>
        <w:drawing>
          <wp:inline distT="0" distB="0" distL="0" distR="0" wp14:anchorId="5E6795E0" wp14:editId="6D3F3396">
            <wp:extent cx="3819525" cy="1152802"/>
            <wp:effectExtent l="0" t="0" r="0" b="9525"/>
            <wp:docPr id="20095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063" cy="115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0E08" w14:textId="443F9E3E" w:rsidR="00E04954" w:rsidRDefault="00E04954" w:rsidP="00E04954">
      <w:pPr>
        <w:pStyle w:val="Headings"/>
      </w:pPr>
      <w:bookmarkStart w:id="0" w:name="_Hlk47532707"/>
      <w:r w:rsidRPr="009C5459">
        <w:t>Get Ready</w:t>
      </w:r>
    </w:p>
    <w:p w14:paraId="416C56CC" w14:textId="6EA84D6F" w:rsidR="000A7BEE" w:rsidRDefault="000A7BEE" w:rsidP="000A7BEE">
      <w:pPr>
        <w:pStyle w:val="Text"/>
        <w:numPr>
          <w:ilvl w:val="0"/>
          <w:numId w:val="18"/>
        </w:numPr>
        <w:spacing w:after="0" w:line="256" w:lineRule="auto"/>
      </w:pPr>
      <w:bookmarkStart w:id="1" w:name="_Hlk101955618"/>
      <w:bookmarkStart w:id="2" w:name="_Hlk47707718"/>
      <w:bookmarkStart w:id="3" w:name="_Hlk94012379"/>
      <w:bookmarkEnd w:id="0"/>
      <w:r w:rsidRPr="00B24F2C">
        <w:rPr>
          <w:b/>
          <w:bCs/>
        </w:rPr>
        <w:t>Get project</w:t>
      </w:r>
      <w:r>
        <w:t>: Click on “</w:t>
      </w:r>
      <w:r w:rsidRPr="00EF4AA3">
        <w:rPr>
          <w:b/>
          <w:bCs/>
        </w:rPr>
        <w:t>Code</w:t>
      </w:r>
      <w:r>
        <w:t>” and then click save</w:t>
      </w:r>
    </w:p>
    <w:p w14:paraId="15483B42" w14:textId="5CA39A83" w:rsidR="00E04954" w:rsidRPr="000236F6" w:rsidRDefault="00E04954" w:rsidP="00E04954">
      <w:pPr>
        <w:pStyle w:val="Headings"/>
        <w:rPr>
          <w:sz w:val="24"/>
          <w:szCs w:val="24"/>
        </w:rPr>
      </w:pPr>
      <w:bookmarkStart w:id="4" w:name="_Hlk47535250"/>
      <w:bookmarkStart w:id="5" w:name="_Hlk47532717"/>
      <w:bookmarkEnd w:id="1"/>
      <w:bookmarkEnd w:id="2"/>
      <w:bookmarkEnd w:id="3"/>
      <w:r w:rsidRPr="00D0789D">
        <w:t>Add Your Code</w:t>
      </w:r>
      <w:bookmarkEnd w:id="4"/>
      <w:bookmarkEnd w:id="5"/>
    </w:p>
    <w:p w14:paraId="6A7C2313" w14:textId="24A7B292" w:rsidR="00EB32C2" w:rsidRPr="00E04954" w:rsidRDefault="00CE4D63" w:rsidP="00E04954">
      <w:pPr>
        <w:pStyle w:val="Text"/>
        <w:numPr>
          <w:ilvl w:val="0"/>
          <w:numId w:val="18"/>
        </w:numPr>
        <w:spacing w:after="0"/>
      </w:pPr>
      <w:r w:rsidRPr="00911AD0">
        <w:rPr>
          <w:b/>
          <w:bCs/>
        </w:rPr>
        <w:t>Main Program</w:t>
      </w:r>
      <w:r>
        <w:t xml:space="preserve">: </w:t>
      </w:r>
      <w:r w:rsidR="00720137" w:rsidRPr="00E04954">
        <w:t>Ask player to enter message</w:t>
      </w:r>
      <w:r w:rsidR="00720137">
        <w:t xml:space="preserve"> and set the key</w:t>
      </w:r>
    </w:p>
    <w:p w14:paraId="0CC6AAF2" w14:textId="77777777" w:rsidR="00720137" w:rsidRDefault="00720137" w:rsidP="00720137">
      <w:pPr>
        <w:pStyle w:val="Code"/>
        <w:spacing w:after="0"/>
      </w:pPr>
      <w:r>
        <w:t>message = input('Message : ')</w:t>
      </w:r>
    </w:p>
    <w:p w14:paraId="4C656A66" w14:textId="3C98B964" w:rsidR="00EB32C2" w:rsidRPr="00E04954" w:rsidRDefault="00720137" w:rsidP="00720137">
      <w:pPr>
        <w:pStyle w:val="Code"/>
        <w:spacing w:after="0"/>
      </w:pPr>
      <w:r>
        <w:t>key = 3</w:t>
      </w:r>
    </w:p>
    <w:p w14:paraId="61EE24C4" w14:textId="2465EE6F" w:rsidR="00B84504" w:rsidRPr="00E04954" w:rsidRDefault="00CE4D63" w:rsidP="00E04954">
      <w:pPr>
        <w:pStyle w:val="Text"/>
        <w:numPr>
          <w:ilvl w:val="0"/>
          <w:numId w:val="18"/>
        </w:numPr>
        <w:spacing w:after="0"/>
      </w:pPr>
      <w:r w:rsidRPr="00911AD0">
        <w:rPr>
          <w:b/>
          <w:bCs/>
        </w:rPr>
        <w:t>Main Program</w:t>
      </w:r>
      <w:r>
        <w:t xml:space="preserve">: </w:t>
      </w:r>
      <w:r w:rsidR="00720137" w:rsidRPr="00E04954">
        <w:t>Encrypt each letter in the message by shifting 3 letters forward to make secret message</w:t>
      </w:r>
    </w:p>
    <w:p w14:paraId="39103A81" w14:textId="77777777" w:rsidR="00720137" w:rsidRDefault="00720137" w:rsidP="00720137">
      <w:pPr>
        <w:pStyle w:val="Code"/>
        <w:spacing w:after="0"/>
      </w:pPr>
      <w:r>
        <w:t>for char in message:</w:t>
      </w:r>
    </w:p>
    <w:p w14:paraId="3EA14101" w14:textId="77777777" w:rsidR="00720137" w:rsidRDefault="00720137" w:rsidP="00720137">
      <w:pPr>
        <w:pStyle w:val="Code"/>
        <w:spacing w:after="0"/>
      </w:pPr>
      <w:r>
        <w:t xml:space="preserve">    pos = alphabet.find(char)</w:t>
      </w:r>
    </w:p>
    <w:p w14:paraId="4B478A8B" w14:textId="0081902F" w:rsidR="00720137" w:rsidRDefault="00720137" w:rsidP="00720137">
      <w:pPr>
        <w:pStyle w:val="Code"/>
        <w:spacing w:after="0"/>
      </w:pPr>
      <w:r>
        <w:t xml:space="preserve">    newPos = (pos + key) % </w:t>
      </w:r>
      <w:r w:rsidR="00CC5D12">
        <w:t>len(alphabet)</w:t>
      </w:r>
    </w:p>
    <w:p w14:paraId="129AE5C5" w14:textId="77777777" w:rsidR="00720137" w:rsidRDefault="00720137" w:rsidP="00720137">
      <w:pPr>
        <w:pStyle w:val="Code"/>
        <w:spacing w:after="0"/>
      </w:pPr>
      <w:r>
        <w:t xml:space="preserve">    newChar = alphabet[newPos]</w:t>
      </w:r>
    </w:p>
    <w:p w14:paraId="7038F063" w14:textId="5B6D5FED" w:rsidR="00720137" w:rsidRPr="00E04954" w:rsidRDefault="00720137" w:rsidP="00720137">
      <w:pPr>
        <w:pStyle w:val="Code"/>
        <w:spacing w:after="0"/>
      </w:pPr>
      <w:r>
        <w:t xml:space="preserve">    encMessage += newChar</w:t>
      </w:r>
    </w:p>
    <w:p w14:paraId="185BB3C1" w14:textId="27C0A618" w:rsidR="00EB32C2" w:rsidRPr="00E04954" w:rsidRDefault="00CE4D63" w:rsidP="00E04954">
      <w:pPr>
        <w:pStyle w:val="Text"/>
        <w:numPr>
          <w:ilvl w:val="0"/>
          <w:numId w:val="18"/>
        </w:numPr>
        <w:spacing w:after="0"/>
      </w:pPr>
      <w:r w:rsidRPr="00911AD0">
        <w:rPr>
          <w:b/>
          <w:bCs/>
        </w:rPr>
        <w:t>Main Program</w:t>
      </w:r>
      <w:r>
        <w:t xml:space="preserve">: </w:t>
      </w:r>
      <w:r w:rsidR="009C7B85">
        <w:t>Write secret message to the file</w:t>
      </w:r>
    </w:p>
    <w:p w14:paraId="4DEC2A07" w14:textId="77777777" w:rsidR="00720137" w:rsidRPr="00720137" w:rsidRDefault="00720137" w:rsidP="00720137">
      <w:pPr>
        <w:pStyle w:val="Code"/>
        <w:spacing w:after="0"/>
      </w:pPr>
      <w:r w:rsidRPr="00720137">
        <w:lastRenderedPageBreak/>
        <w:t>file.write(encMessage)</w:t>
      </w:r>
    </w:p>
    <w:p w14:paraId="78152DA0" w14:textId="77777777" w:rsidR="00720137" w:rsidRPr="00720137" w:rsidRDefault="00720137" w:rsidP="00720137">
      <w:pPr>
        <w:pStyle w:val="Code"/>
        <w:spacing w:after="0"/>
      </w:pPr>
      <w:r w:rsidRPr="00720137">
        <w:t>file.close()</w:t>
      </w:r>
    </w:p>
    <w:p w14:paraId="110BB2A8" w14:textId="5F844038" w:rsidR="00EB32C2" w:rsidRPr="00E04954" w:rsidRDefault="00720137" w:rsidP="00720137">
      <w:pPr>
        <w:pStyle w:val="Code"/>
        <w:spacing w:after="0"/>
      </w:pPr>
      <w:r w:rsidRPr="00720137">
        <w:t>print ('Secret message written to the file')</w:t>
      </w:r>
    </w:p>
    <w:p w14:paraId="7D512BCA" w14:textId="77777777" w:rsidR="00E04954" w:rsidRDefault="00E04954" w:rsidP="00E04954">
      <w:pPr>
        <w:pStyle w:val="Headings"/>
      </w:pPr>
      <w:r w:rsidRPr="00D0789D">
        <w:t>Try It Out!</w:t>
      </w:r>
    </w:p>
    <w:p w14:paraId="2E09EB41" w14:textId="1F3BD581" w:rsidR="00E04954" w:rsidRDefault="00CE4D63" w:rsidP="00E04954">
      <w:pPr>
        <w:pStyle w:val="Text"/>
        <w:numPr>
          <w:ilvl w:val="0"/>
          <w:numId w:val="18"/>
        </w:numPr>
      </w:pPr>
      <w:r>
        <w:t>Click save and run your project</w:t>
      </w:r>
      <w:r w:rsidR="00E04954">
        <w:t>. Can you decode your message?</w:t>
      </w:r>
    </w:p>
    <w:p w14:paraId="0C45E2B3" w14:textId="2DDD0914" w:rsidR="002101DA" w:rsidRDefault="005E524C" w:rsidP="00E04954">
      <w:pPr>
        <w:pStyle w:val="Text"/>
        <w:numPr>
          <w:ilvl w:val="0"/>
          <w:numId w:val="18"/>
        </w:numPr>
      </w:pPr>
      <w:r>
        <w:t>Write down encrypted words using different key lengths</w:t>
      </w:r>
    </w:p>
    <w:tbl>
      <w:tblPr>
        <w:tblW w:w="4440" w:type="dxa"/>
        <w:tblLook w:val="04A0" w:firstRow="1" w:lastRow="0" w:firstColumn="1" w:lastColumn="0" w:noHBand="0" w:noVBand="1"/>
      </w:tblPr>
      <w:tblGrid>
        <w:gridCol w:w="1120"/>
        <w:gridCol w:w="1420"/>
        <w:gridCol w:w="1900"/>
      </w:tblGrid>
      <w:tr w:rsidR="005E524C" w:rsidRPr="005E524C" w14:paraId="0961A555" w14:textId="77777777" w:rsidTr="005E524C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1554D" w14:textId="77777777" w:rsidR="005E524C" w:rsidRPr="005E524C" w:rsidRDefault="005E524C" w:rsidP="005E524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AU" w:eastAsia="en-AU"/>
              </w:rPr>
            </w:pPr>
            <w:r w:rsidRPr="005E524C">
              <w:rPr>
                <w:rFonts w:ascii="Calibri" w:eastAsia="Times New Roman" w:hAnsi="Calibri" w:cs="Calibri"/>
                <w:b/>
                <w:bCs/>
                <w:color w:val="000000"/>
                <w:lang w:val="en-AU" w:eastAsia="en-AU"/>
              </w:rPr>
              <w:t>Message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4AE2" w14:textId="77777777" w:rsidR="005E524C" w:rsidRPr="005E524C" w:rsidRDefault="005E524C" w:rsidP="005E524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AU" w:eastAsia="en-AU"/>
              </w:rPr>
            </w:pPr>
            <w:r w:rsidRPr="005E524C">
              <w:rPr>
                <w:rFonts w:ascii="Calibri" w:eastAsia="Times New Roman" w:hAnsi="Calibri" w:cs="Calibri"/>
                <w:b/>
                <w:bCs/>
                <w:color w:val="000000"/>
                <w:lang w:val="en-AU" w:eastAsia="en-AU"/>
              </w:rPr>
              <w:t>Key = 3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F86C1" w14:textId="77777777" w:rsidR="005E524C" w:rsidRPr="005E524C" w:rsidRDefault="005E524C" w:rsidP="005E524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AU" w:eastAsia="en-AU"/>
              </w:rPr>
            </w:pPr>
            <w:r w:rsidRPr="005E524C">
              <w:rPr>
                <w:rFonts w:ascii="Calibri" w:eastAsia="Times New Roman" w:hAnsi="Calibri" w:cs="Calibri"/>
                <w:b/>
                <w:bCs/>
                <w:color w:val="000000"/>
                <w:lang w:val="en-AU" w:eastAsia="en-AU"/>
              </w:rPr>
              <w:t>Key = 7</w:t>
            </w:r>
          </w:p>
        </w:tc>
      </w:tr>
      <w:tr w:rsidR="005E524C" w:rsidRPr="005E524C" w14:paraId="6DAE447A" w14:textId="77777777" w:rsidTr="005E524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0743E" w14:textId="4C4E56DC" w:rsidR="005E524C" w:rsidRPr="005E524C" w:rsidRDefault="009C7B85" w:rsidP="005E52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AU"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val="en-AU" w:eastAsia="en-AU"/>
              </w:rPr>
              <w:t>H</w:t>
            </w:r>
            <w:r w:rsidR="005E524C" w:rsidRPr="005E524C">
              <w:rPr>
                <w:rFonts w:ascii="Calibri" w:eastAsia="Times New Roman" w:hAnsi="Calibri" w:cs="Calibri"/>
                <w:color w:val="000000"/>
                <w:lang w:val="en-AU" w:eastAsia="en-AU"/>
              </w:rPr>
              <w:t>ello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81124" w14:textId="77777777" w:rsidR="005E524C" w:rsidRPr="005E524C" w:rsidRDefault="005E524C" w:rsidP="005E52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AU" w:eastAsia="en-AU"/>
              </w:rPr>
            </w:pPr>
            <w:r w:rsidRPr="005E524C">
              <w:rPr>
                <w:rFonts w:ascii="Calibri" w:eastAsia="Times New Roman" w:hAnsi="Calibri" w:cs="Calibri"/>
                <w:color w:val="000000"/>
                <w:lang w:val="en-AU" w:eastAsia="en-AU"/>
              </w:rPr>
              <w:t>khoor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668C7" w14:textId="77777777" w:rsidR="005E524C" w:rsidRPr="005E524C" w:rsidRDefault="005E524C" w:rsidP="005E52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AU" w:eastAsia="en-AU"/>
              </w:rPr>
            </w:pPr>
            <w:r w:rsidRPr="005E524C">
              <w:rPr>
                <w:rFonts w:ascii="Calibri" w:eastAsia="Times New Roman" w:hAnsi="Calibri" w:cs="Calibri"/>
                <w:color w:val="000000"/>
                <w:lang w:val="en-AU" w:eastAsia="en-AU"/>
              </w:rPr>
              <w:t> </w:t>
            </w:r>
          </w:p>
        </w:tc>
      </w:tr>
      <w:tr w:rsidR="005E524C" w:rsidRPr="005E524C" w14:paraId="06B0918F" w14:textId="77777777" w:rsidTr="005E524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5E046" w14:textId="39B3183E" w:rsidR="005E524C" w:rsidRPr="005E524C" w:rsidRDefault="00540AC1" w:rsidP="005E52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AU"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val="en-AU" w:eastAsia="en-AU"/>
              </w:rPr>
              <w:t>r</w:t>
            </w:r>
            <w:r w:rsidR="005E524C" w:rsidRPr="005E524C">
              <w:rPr>
                <w:rFonts w:ascii="Calibri" w:eastAsia="Times New Roman" w:hAnsi="Calibri" w:cs="Calibri"/>
                <w:color w:val="000000"/>
                <w:lang w:val="en-AU" w:eastAsia="en-AU"/>
              </w:rPr>
              <w:t>un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9C343" w14:textId="77777777" w:rsidR="005E524C" w:rsidRPr="005E524C" w:rsidRDefault="005E524C" w:rsidP="005E52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AU" w:eastAsia="en-AU"/>
              </w:rPr>
            </w:pPr>
            <w:r w:rsidRPr="005E524C">
              <w:rPr>
                <w:rFonts w:ascii="Calibri" w:eastAsia="Times New Roman" w:hAnsi="Calibri" w:cs="Calibri"/>
                <w:color w:val="000000"/>
                <w:lang w:val="en-AU" w:eastAsia="en-AU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48F0B" w14:textId="77777777" w:rsidR="005E524C" w:rsidRPr="005E524C" w:rsidRDefault="005E524C" w:rsidP="005E52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AU" w:eastAsia="en-AU"/>
              </w:rPr>
            </w:pPr>
            <w:r w:rsidRPr="005E524C">
              <w:rPr>
                <w:rFonts w:ascii="Calibri" w:eastAsia="Times New Roman" w:hAnsi="Calibri" w:cs="Calibri"/>
                <w:color w:val="000000"/>
                <w:lang w:val="en-AU" w:eastAsia="en-AU"/>
              </w:rPr>
              <w:t> </w:t>
            </w:r>
          </w:p>
        </w:tc>
      </w:tr>
      <w:tr w:rsidR="005E524C" w:rsidRPr="005E524C" w14:paraId="07EF16B3" w14:textId="77777777" w:rsidTr="005E524C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CD864" w14:textId="2977B199" w:rsidR="005E524C" w:rsidRPr="005E524C" w:rsidRDefault="00540AC1" w:rsidP="005E52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AU"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val="en-AU" w:eastAsia="en-AU"/>
              </w:rPr>
              <w:t>j</w:t>
            </w:r>
            <w:r w:rsidR="005E524C" w:rsidRPr="005E524C">
              <w:rPr>
                <w:rFonts w:ascii="Calibri" w:eastAsia="Times New Roman" w:hAnsi="Calibri" w:cs="Calibri"/>
                <w:color w:val="000000"/>
                <w:lang w:val="en-AU" w:eastAsia="en-AU"/>
              </w:rPr>
              <w:t>ump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64C11" w14:textId="77777777" w:rsidR="005E524C" w:rsidRPr="005E524C" w:rsidRDefault="005E524C" w:rsidP="005E52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AU" w:eastAsia="en-AU"/>
              </w:rPr>
            </w:pPr>
            <w:r w:rsidRPr="005E524C">
              <w:rPr>
                <w:rFonts w:ascii="Calibri" w:eastAsia="Times New Roman" w:hAnsi="Calibri" w:cs="Calibri"/>
                <w:color w:val="000000"/>
                <w:lang w:val="en-AU" w:eastAsia="en-AU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11CEA" w14:textId="77777777" w:rsidR="005E524C" w:rsidRPr="005E524C" w:rsidRDefault="005E524C" w:rsidP="005E52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AU" w:eastAsia="en-AU"/>
              </w:rPr>
            </w:pPr>
            <w:r w:rsidRPr="005E524C">
              <w:rPr>
                <w:rFonts w:ascii="Calibri" w:eastAsia="Times New Roman" w:hAnsi="Calibri" w:cs="Calibri"/>
                <w:color w:val="000000"/>
                <w:lang w:val="en-AU" w:eastAsia="en-AU"/>
              </w:rPr>
              <w:t> </w:t>
            </w:r>
          </w:p>
        </w:tc>
      </w:tr>
    </w:tbl>
    <w:p w14:paraId="4BB9932B" w14:textId="4AC2313D" w:rsidR="002101DA" w:rsidRDefault="005E524C" w:rsidP="00E04954">
      <w:pPr>
        <w:pStyle w:val="Text"/>
        <w:numPr>
          <w:ilvl w:val="0"/>
          <w:numId w:val="18"/>
        </w:numPr>
      </w:pPr>
      <w:r>
        <w:t>Message to encrypt</w:t>
      </w:r>
      <w:r w:rsidR="00AE35B0">
        <w:t xml:space="preserve"> with key = 3:</w:t>
      </w:r>
    </w:p>
    <w:p w14:paraId="3B543D69" w14:textId="1764049F" w:rsidR="005E524C" w:rsidRDefault="005E524C" w:rsidP="005E524C">
      <w:pPr>
        <w:pStyle w:val="Text"/>
        <w:ind w:left="720"/>
      </w:pPr>
      <w:r w:rsidRPr="005E524C">
        <w:t>The green ball will launch at noon tomorrow.  Alert all teams!</w:t>
      </w:r>
    </w:p>
    <w:p w14:paraId="73120CEB" w14:textId="221F808D" w:rsidR="005E524C" w:rsidRPr="006843E7" w:rsidRDefault="005E524C" w:rsidP="005E524C">
      <w:pPr>
        <w:pStyle w:val="Text"/>
        <w:ind w:left="720"/>
      </w:pPr>
      <w:r>
        <w:t>____________________________________________________</w:t>
      </w:r>
    </w:p>
    <w:p w14:paraId="340ECBEC" w14:textId="7C32AB32" w:rsidR="00E43497" w:rsidRPr="00E04954" w:rsidRDefault="00430D7D" w:rsidP="00E04954">
      <w:pPr>
        <w:pStyle w:val="ProjectTitle"/>
      </w:pPr>
      <w:r w:rsidRPr="00E04954">
        <w:t>Challenge!</w:t>
      </w:r>
    </w:p>
    <w:p w14:paraId="0D8F3600" w14:textId="6D1C85A9" w:rsidR="00E04954" w:rsidRPr="00E04954" w:rsidRDefault="00E04954" w:rsidP="002101DA">
      <w:pPr>
        <w:pStyle w:val="ChallengeHeadings"/>
      </w:pPr>
      <w:r>
        <w:t>Add numbers to your secret message</w:t>
      </w:r>
      <w:r w:rsidR="008415A5" w:rsidRPr="00E04954">
        <w:t xml:space="preserve"> </w:t>
      </w:r>
    </w:p>
    <w:p w14:paraId="4D63D2CC" w14:textId="50C76C36" w:rsidR="007A4B84" w:rsidRPr="00E04954" w:rsidRDefault="00EB32C2" w:rsidP="00E04954">
      <w:pPr>
        <w:pStyle w:val="Text"/>
      </w:pPr>
      <w:r w:rsidRPr="00E04954">
        <w:t xml:space="preserve">Update program to </w:t>
      </w:r>
      <w:r w:rsidR="00180417" w:rsidRPr="00E04954">
        <w:t xml:space="preserve">add </w:t>
      </w:r>
      <w:r w:rsidRPr="00E04954">
        <w:t>numbers</w:t>
      </w:r>
      <w:r w:rsidR="00180417" w:rsidRPr="00E04954">
        <w:t xml:space="preserve"> to </w:t>
      </w:r>
      <w:r w:rsidR="008F0A8E" w:rsidRPr="00E04954">
        <w:t>the alphabet set</w:t>
      </w:r>
    </w:p>
    <w:p w14:paraId="7E74C645" w14:textId="07050D0E" w:rsidR="00E04954" w:rsidRPr="00E04954" w:rsidRDefault="00E04954" w:rsidP="002101DA">
      <w:pPr>
        <w:pStyle w:val="ChallengeHeadings"/>
      </w:pPr>
      <w:r>
        <w:t>Change encryption key</w:t>
      </w:r>
      <w:r w:rsidR="004A783F" w:rsidRPr="00E04954">
        <w:t xml:space="preserve"> </w:t>
      </w:r>
    </w:p>
    <w:p w14:paraId="06877591" w14:textId="4A17646F" w:rsidR="004A783F" w:rsidRPr="00E04954" w:rsidRDefault="004A783F" w:rsidP="00E04954">
      <w:pPr>
        <w:pStyle w:val="Text"/>
      </w:pPr>
      <w:r w:rsidRPr="00E04954">
        <w:t>Encrypt letter by shifting 5 letters forward</w:t>
      </w:r>
    </w:p>
    <w:p w14:paraId="2242666F" w14:textId="6D55D487" w:rsidR="00E04954" w:rsidRPr="00E04954" w:rsidRDefault="00E04954" w:rsidP="002101DA">
      <w:pPr>
        <w:pStyle w:val="ChallengeHeadings"/>
      </w:pPr>
      <w:r>
        <w:t>Custom encryption key</w:t>
      </w:r>
      <w:r w:rsidR="007A4B84" w:rsidRPr="00E04954">
        <w:t xml:space="preserve"> </w:t>
      </w:r>
    </w:p>
    <w:p w14:paraId="7519FD9D" w14:textId="77777777" w:rsidR="00E04954" w:rsidRDefault="00EB32C2" w:rsidP="00E04954">
      <w:pPr>
        <w:pStyle w:val="Text"/>
        <w:spacing w:after="0"/>
      </w:pPr>
      <w:r w:rsidRPr="00E04954">
        <w:t xml:space="preserve">Ask player </w:t>
      </w:r>
      <w:r w:rsidR="002B1C67" w:rsidRPr="00E04954">
        <w:t>for</w:t>
      </w:r>
      <w:r w:rsidRPr="00E04954">
        <w:t xml:space="preserve"> the key </w:t>
      </w:r>
      <w:r w:rsidR="001F501F" w:rsidRPr="00E04954">
        <w:t>to shift instead of using 5</w:t>
      </w:r>
    </w:p>
    <w:p w14:paraId="4A27614D" w14:textId="767EAF5A" w:rsidR="00262FC7" w:rsidRDefault="00262FC7" w:rsidP="00E04954">
      <w:pPr>
        <w:pStyle w:val="Code"/>
      </w:pPr>
      <w:r>
        <w:rPr>
          <w:rFonts w:ascii="Consolas" w:hAnsi="Consolas" w:cs="Times New Roman"/>
          <w:noProof/>
          <w:color w:val="006060"/>
          <w:lang w:val="en-AU"/>
        </w:rPr>
        <w:t xml:space="preserve">   </w:t>
      </w:r>
      <w:r w:rsidRPr="00E04954">
        <w:t>key = int(input("Enter the key: "))</w:t>
      </w:r>
    </w:p>
    <w:p w14:paraId="38E89250" w14:textId="0B50E9D1" w:rsidR="006B5760" w:rsidRDefault="007B13C9" w:rsidP="006B5760">
      <w:pPr>
        <w:pStyle w:val="Headings"/>
      </w:pPr>
      <w:bookmarkStart w:id="6" w:name="_Hlk125626436"/>
      <w:r>
        <w:t>Bingo</w:t>
      </w:r>
      <w:r w:rsidR="006B5760">
        <w:t>! – New Project</w:t>
      </w:r>
    </w:p>
    <w:bookmarkEnd w:id="6"/>
    <w:p w14:paraId="08301D81" w14:textId="377F3EBE" w:rsidR="006B5760" w:rsidRPr="006B5760" w:rsidRDefault="007B13C9" w:rsidP="006B5760">
      <w:pPr>
        <w:pStyle w:val="ProjectTitle"/>
        <w:jc w:val="left"/>
        <w:rPr>
          <w:rFonts w:eastAsiaTheme="minorEastAsia" w:cstheme="minorBidi"/>
          <w:color w:val="auto"/>
          <w:sz w:val="24"/>
          <w:szCs w:val="24"/>
        </w:rPr>
      </w:pPr>
      <w:r>
        <w:rPr>
          <w:rFonts w:eastAsiaTheme="minorEastAsia" w:cstheme="minorBidi"/>
          <w:color w:val="auto"/>
          <w:sz w:val="24"/>
          <w:szCs w:val="24"/>
        </w:rPr>
        <w:t>Generate a list of 10 random numbers (between</w:t>
      </w:r>
      <w:r w:rsidR="006B5760" w:rsidRPr="006B5760">
        <w:rPr>
          <w:rFonts w:eastAsiaTheme="minorEastAsia" w:cstheme="minorBidi"/>
          <w:color w:val="auto"/>
          <w:sz w:val="24"/>
          <w:szCs w:val="24"/>
        </w:rPr>
        <w:t xml:space="preserve"> 1 and 100</w:t>
      </w:r>
      <w:r>
        <w:rPr>
          <w:rFonts w:eastAsiaTheme="minorEastAsia" w:cstheme="minorBidi"/>
          <w:color w:val="auto"/>
          <w:sz w:val="24"/>
          <w:szCs w:val="24"/>
        </w:rPr>
        <w:t>)</w:t>
      </w:r>
      <w:r w:rsidR="006B5760" w:rsidRPr="006B5760">
        <w:rPr>
          <w:rFonts w:eastAsiaTheme="minorEastAsia" w:cstheme="minorBidi"/>
          <w:color w:val="auto"/>
          <w:sz w:val="24"/>
          <w:szCs w:val="24"/>
        </w:rPr>
        <w:t xml:space="preserve"> then </w:t>
      </w:r>
      <w:r>
        <w:rPr>
          <w:rFonts w:eastAsiaTheme="minorEastAsia" w:cstheme="minorBidi"/>
          <w:color w:val="auto"/>
          <w:sz w:val="24"/>
          <w:szCs w:val="24"/>
        </w:rPr>
        <w:t>ask player to guess a number</w:t>
      </w:r>
      <w:r w:rsidR="00AE1C65">
        <w:rPr>
          <w:rFonts w:eastAsiaTheme="minorEastAsia" w:cstheme="minorBidi"/>
          <w:color w:val="auto"/>
          <w:sz w:val="24"/>
          <w:szCs w:val="24"/>
        </w:rPr>
        <w:t xml:space="preserve"> then c</w:t>
      </w:r>
      <w:r>
        <w:rPr>
          <w:rFonts w:eastAsiaTheme="minorEastAsia" w:cstheme="minorBidi"/>
          <w:color w:val="auto"/>
          <w:sz w:val="24"/>
          <w:szCs w:val="24"/>
        </w:rPr>
        <w:t>heck if the players guess is in the list</w:t>
      </w:r>
    </w:p>
    <w:p w14:paraId="0C296C26" w14:textId="68AE77A0" w:rsidR="00E04954" w:rsidRPr="0060420F" w:rsidRDefault="00E04954" w:rsidP="00E04954">
      <w:pPr>
        <w:pStyle w:val="ProjectTitle"/>
      </w:pPr>
      <w:r w:rsidRPr="0060420F">
        <w:t>Test Yourself</w:t>
      </w:r>
    </w:p>
    <w:p w14:paraId="2C26AC26" w14:textId="24484625" w:rsidR="00E04954" w:rsidRDefault="00E04954" w:rsidP="00E04954">
      <w:pPr>
        <w:pStyle w:val="Text"/>
      </w:pPr>
      <w:r>
        <w:t xml:space="preserve">What will be screen color when this code is run? </w:t>
      </w:r>
    </w:p>
    <w:p w14:paraId="6B25E742" w14:textId="77777777" w:rsidR="00E04954" w:rsidRDefault="00E04954" w:rsidP="00E04954">
      <w:pPr>
        <w:pStyle w:val="Code"/>
        <w:spacing w:after="0"/>
      </w:pPr>
      <w:r>
        <w:t xml:space="preserve">from turtle import * </w:t>
      </w:r>
    </w:p>
    <w:p w14:paraId="4CFA2FEC" w14:textId="77777777" w:rsidR="00E04954" w:rsidRDefault="00E04954" w:rsidP="00E04954">
      <w:pPr>
        <w:pStyle w:val="Code"/>
        <w:spacing w:after="0"/>
      </w:pPr>
      <w:r>
        <w:t xml:space="preserve">screen = Screen() </w:t>
      </w:r>
    </w:p>
    <w:p w14:paraId="5D0EF740" w14:textId="77777777" w:rsidR="00E04954" w:rsidRDefault="00E04954" w:rsidP="00E04954">
      <w:pPr>
        <w:pStyle w:val="Code"/>
        <w:spacing w:after="0"/>
      </w:pPr>
      <w:r>
        <w:t xml:space="preserve">colors = ['red','blue','green', 'black'] </w:t>
      </w:r>
    </w:p>
    <w:p w14:paraId="62A6E613" w14:textId="350D5F54" w:rsidR="00E04954" w:rsidRDefault="00E04954" w:rsidP="00E04954">
      <w:pPr>
        <w:pStyle w:val="Code"/>
        <w:spacing w:after="0"/>
      </w:pPr>
      <w:r>
        <w:t>screen.bgcolor(colors[2])</w:t>
      </w:r>
    </w:p>
    <w:p w14:paraId="1B5B9EB3" w14:textId="77777777" w:rsidR="00E04954" w:rsidRDefault="00E04954" w:rsidP="002101DA">
      <w:pPr>
        <w:pStyle w:val="Text"/>
        <w:spacing w:after="0"/>
      </w:pPr>
      <w:r>
        <w:lastRenderedPageBreak/>
        <w:t xml:space="preserve">red </w:t>
      </w:r>
    </w:p>
    <w:p w14:paraId="56BB651F" w14:textId="77777777" w:rsidR="00E04954" w:rsidRDefault="00E04954" w:rsidP="002101DA">
      <w:pPr>
        <w:pStyle w:val="Text"/>
        <w:spacing w:after="0"/>
      </w:pPr>
      <w:r>
        <w:t xml:space="preserve">blue </w:t>
      </w:r>
    </w:p>
    <w:p w14:paraId="57C25E10" w14:textId="77777777" w:rsidR="00E04954" w:rsidRDefault="00E04954" w:rsidP="002101DA">
      <w:pPr>
        <w:pStyle w:val="Text"/>
        <w:spacing w:after="0"/>
      </w:pPr>
      <w:r>
        <w:t xml:space="preserve">green </w:t>
      </w:r>
    </w:p>
    <w:p w14:paraId="0D800F69" w14:textId="6E233558" w:rsidR="00E04954" w:rsidRDefault="00E04954" w:rsidP="002101DA">
      <w:pPr>
        <w:pStyle w:val="Text"/>
        <w:spacing w:after="0"/>
      </w:pPr>
      <w:r>
        <w:t>black</w:t>
      </w:r>
    </w:p>
    <w:p w14:paraId="04DBEEFD" w14:textId="77777777" w:rsidR="00E04954" w:rsidRDefault="00E04954" w:rsidP="00E04954">
      <w:pPr>
        <w:pStyle w:val="Headings"/>
      </w:pPr>
      <w:r>
        <w:t>Fun Fact</w:t>
      </w:r>
      <w:r w:rsidRPr="0060420F">
        <w:t>!</w:t>
      </w:r>
    </w:p>
    <w:p w14:paraId="494B2D17" w14:textId="77777777" w:rsidR="00E04954" w:rsidRDefault="00E04954" w:rsidP="00E04954">
      <w:pPr>
        <w:pStyle w:val="Text"/>
      </w:pPr>
      <w:r>
        <w:t xml:space="preserve">Caesar cipher is a method of cryptography. To make a message secret with the Caesar cipher, each letter in the message is changed using a simple rule: change by three. A becomes D, B becomes E, and so on. </w:t>
      </w:r>
    </w:p>
    <w:p w14:paraId="3AABA152" w14:textId="2D2C8381" w:rsidR="00E04954" w:rsidRPr="00E04954" w:rsidRDefault="00E04954" w:rsidP="00E04954">
      <w:pPr>
        <w:pStyle w:val="Text"/>
        <w:rPr>
          <w:rFonts w:ascii="Courier New" w:hAnsi="Courier New"/>
        </w:rPr>
      </w:pPr>
      <w:r>
        <w:t>Roman military commander "Julius Caeser" used it to communicate with his army!</w:t>
      </w:r>
    </w:p>
    <w:sectPr w:rsidR="00E04954" w:rsidRPr="00E0495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31BA20" w14:textId="77777777" w:rsidR="0082041C" w:rsidRDefault="0082041C" w:rsidP="00DD1C29">
      <w:pPr>
        <w:spacing w:after="0" w:line="240" w:lineRule="auto"/>
      </w:pPr>
      <w:r>
        <w:separator/>
      </w:r>
    </w:p>
  </w:endnote>
  <w:endnote w:type="continuationSeparator" w:id="0">
    <w:p w14:paraId="3D7FB7A1" w14:textId="77777777" w:rsidR="0082041C" w:rsidRDefault="0082041C" w:rsidP="00DD1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ssistant ExtraBold">
    <w:altName w:val="Assistant ExtraBold"/>
    <w:charset w:val="B1"/>
    <w:family w:val="auto"/>
    <w:pitch w:val="variable"/>
    <w:sig w:usb0="A00008FF" w:usb1="4000204B" w:usb2="00000000" w:usb3="00000000" w:csb0="00000021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5DB14" w14:textId="30E2A96F" w:rsidR="00483218" w:rsidRPr="002D2D44" w:rsidRDefault="002D2D44" w:rsidP="002D2D44">
    <w:pPr>
      <w:pStyle w:val="Footer"/>
      <w:rPr>
        <w:rFonts w:ascii="Book Antiqua" w:hAnsi="Book Antiqua"/>
        <w:sz w:val="20"/>
      </w:rPr>
    </w:pPr>
    <w:r w:rsidRPr="002D2D44">
      <w:rPr>
        <w:rFonts w:ascii="Book Antiqua" w:hAnsi="Book Antiqua"/>
        <w:sz w:val="20"/>
      </w:rPr>
      <w:tab/>
    </w:r>
    <w:sdt>
      <w:sdtPr>
        <w:rPr>
          <w:rFonts w:ascii="Book Antiqua" w:hAnsi="Book Antiqua"/>
          <w:sz w:val="20"/>
        </w:rPr>
        <w:id w:val="7791484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83218" w:rsidRPr="002D2D44">
          <w:rPr>
            <w:rFonts w:ascii="Book Antiqua" w:hAnsi="Book Antiqua"/>
            <w:sz w:val="20"/>
          </w:rPr>
          <w:fldChar w:fldCharType="begin"/>
        </w:r>
        <w:r w:rsidR="00483218" w:rsidRPr="002D2D44">
          <w:rPr>
            <w:rFonts w:ascii="Book Antiqua" w:hAnsi="Book Antiqua"/>
            <w:sz w:val="20"/>
          </w:rPr>
          <w:instrText xml:space="preserve"> PAGE   \* MERGEFORMAT </w:instrText>
        </w:r>
        <w:r w:rsidR="00483218" w:rsidRPr="002D2D44">
          <w:rPr>
            <w:rFonts w:ascii="Book Antiqua" w:hAnsi="Book Antiqua"/>
            <w:sz w:val="20"/>
          </w:rPr>
          <w:fldChar w:fldCharType="separate"/>
        </w:r>
        <w:r w:rsidR="008A1374" w:rsidRPr="002D2D44">
          <w:rPr>
            <w:rFonts w:ascii="Book Antiqua" w:hAnsi="Book Antiqua"/>
            <w:noProof/>
            <w:sz w:val="20"/>
          </w:rPr>
          <w:t>2</w:t>
        </w:r>
        <w:r w:rsidR="00483218" w:rsidRPr="002D2D44">
          <w:rPr>
            <w:rFonts w:ascii="Book Antiqua" w:hAnsi="Book Antiqua"/>
            <w:noProof/>
            <w:sz w:val="20"/>
          </w:rPr>
          <w:fldChar w:fldCharType="end"/>
        </w:r>
        <w:r>
          <w:rPr>
            <w:rFonts w:ascii="Book Antiqua" w:hAnsi="Book Antiqua"/>
            <w:noProof/>
            <w:sz w:val="20"/>
          </w:rPr>
          <w:tab/>
        </w:r>
        <w:r w:rsidRPr="002D2D44">
          <w:rPr>
            <w:rFonts w:ascii="Book Antiqua" w:hAnsi="Book Antiqua"/>
            <w:sz w:val="20"/>
          </w:rPr>
          <w:t>Level: Python-2</w:t>
        </w:r>
      </w:sdtContent>
    </w:sdt>
  </w:p>
  <w:p w14:paraId="24227345" w14:textId="77777777" w:rsidR="00483218" w:rsidRDefault="00483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2EA90E" w14:textId="77777777" w:rsidR="0082041C" w:rsidRDefault="0082041C" w:rsidP="00DD1C29">
      <w:pPr>
        <w:spacing w:after="0" w:line="240" w:lineRule="auto"/>
      </w:pPr>
      <w:r>
        <w:separator/>
      </w:r>
    </w:p>
  </w:footnote>
  <w:footnote w:type="continuationSeparator" w:id="0">
    <w:p w14:paraId="04333440" w14:textId="77777777" w:rsidR="0082041C" w:rsidRDefault="0082041C" w:rsidP="00DD1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95E2FB" w14:textId="77777777" w:rsidR="00DD1C29" w:rsidRDefault="00DD1C29">
    <w:pPr>
      <w:pStyle w:val="Header"/>
    </w:pPr>
    <w:r>
      <w:rPr>
        <w:noProof/>
        <w:lang w:val="en-AU" w:eastAsia="en-AU"/>
      </w:rPr>
      <w:drawing>
        <wp:inline distT="0" distB="0" distL="0" distR="0" wp14:anchorId="69DA0A56" wp14:editId="6CCB83CB">
          <wp:extent cx="1495407" cy="923925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OON_DIGIMAKER with 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31" cy="934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B4E40"/>
    <w:multiLevelType w:val="hybridMultilevel"/>
    <w:tmpl w:val="5D1EA8CC"/>
    <w:lvl w:ilvl="0" w:tplc="D2D00C5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8" w:hanging="360"/>
      </w:pPr>
    </w:lvl>
    <w:lvl w:ilvl="2" w:tplc="0C09001B" w:tentative="1">
      <w:start w:val="1"/>
      <w:numFmt w:val="lowerRoman"/>
      <w:lvlText w:val="%3."/>
      <w:lvlJc w:val="right"/>
      <w:pPr>
        <w:ind w:left="2508" w:hanging="180"/>
      </w:pPr>
    </w:lvl>
    <w:lvl w:ilvl="3" w:tplc="0C09000F" w:tentative="1">
      <w:start w:val="1"/>
      <w:numFmt w:val="decimal"/>
      <w:lvlText w:val="%4."/>
      <w:lvlJc w:val="left"/>
      <w:pPr>
        <w:ind w:left="3228" w:hanging="360"/>
      </w:pPr>
    </w:lvl>
    <w:lvl w:ilvl="4" w:tplc="0C090019" w:tentative="1">
      <w:start w:val="1"/>
      <w:numFmt w:val="lowerLetter"/>
      <w:lvlText w:val="%5."/>
      <w:lvlJc w:val="left"/>
      <w:pPr>
        <w:ind w:left="3948" w:hanging="360"/>
      </w:pPr>
    </w:lvl>
    <w:lvl w:ilvl="5" w:tplc="0C09001B" w:tentative="1">
      <w:start w:val="1"/>
      <w:numFmt w:val="lowerRoman"/>
      <w:lvlText w:val="%6."/>
      <w:lvlJc w:val="right"/>
      <w:pPr>
        <w:ind w:left="4668" w:hanging="180"/>
      </w:pPr>
    </w:lvl>
    <w:lvl w:ilvl="6" w:tplc="0C09000F" w:tentative="1">
      <w:start w:val="1"/>
      <w:numFmt w:val="decimal"/>
      <w:lvlText w:val="%7."/>
      <w:lvlJc w:val="left"/>
      <w:pPr>
        <w:ind w:left="5388" w:hanging="360"/>
      </w:pPr>
    </w:lvl>
    <w:lvl w:ilvl="7" w:tplc="0C090019" w:tentative="1">
      <w:start w:val="1"/>
      <w:numFmt w:val="lowerLetter"/>
      <w:lvlText w:val="%8."/>
      <w:lvlJc w:val="left"/>
      <w:pPr>
        <w:ind w:left="6108" w:hanging="360"/>
      </w:pPr>
    </w:lvl>
    <w:lvl w:ilvl="8" w:tplc="0C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1D6D0A"/>
    <w:multiLevelType w:val="hybridMultilevel"/>
    <w:tmpl w:val="69149160"/>
    <w:lvl w:ilvl="0" w:tplc="7AAA67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A29574F"/>
    <w:multiLevelType w:val="hybridMultilevel"/>
    <w:tmpl w:val="662C01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93EC2"/>
    <w:multiLevelType w:val="hybridMultilevel"/>
    <w:tmpl w:val="97CE573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34442"/>
    <w:multiLevelType w:val="hybridMultilevel"/>
    <w:tmpl w:val="662C01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02D07"/>
    <w:multiLevelType w:val="hybridMultilevel"/>
    <w:tmpl w:val="69149160"/>
    <w:lvl w:ilvl="0" w:tplc="7AAA67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440998"/>
    <w:multiLevelType w:val="hybridMultilevel"/>
    <w:tmpl w:val="94202F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82410"/>
    <w:multiLevelType w:val="hybridMultilevel"/>
    <w:tmpl w:val="D75EB31A"/>
    <w:lvl w:ilvl="0" w:tplc="838C3A76">
      <w:start w:val="1"/>
      <w:numFmt w:val="decimal"/>
      <w:lvlText w:val="%1."/>
      <w:lvlJc w:val="left"/>
      <w:pPr>
        <w:ind w:left="1068" w:hanging="360"/>
      </w:pPr>
      <w:rPr>
        <w:rFonts w:ascii="Comic Sans MS" w:hAnsi="Comic Sans MS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788" w:hanging="360"/>
      </w:pPr>
    </w:lvl>
    <w:lvl w:ilvl="2" w:tplc="0C09001B" w:tentative="1">
      <w:start w:val="1"/>
      <w:numFmt w:val="lowerRoman"/>
      <w:lvlText w:val="%3."/>
      <w:lvlJc w:val="right"/>
      <w:pPr>
        <w:ind w:left="2508" w:hanging="180"/>
      </w:pPr>
    </w:lvl>
    <w:lvl w:ilvl="3" w:tplc="0C09000F" w:tentative="1">
      <w:start w:val="1"/>
      <w:numFmt w:val="decimal"/>
      <w:lvlText w:val="%4."/>
      <w:lvlJc w:val="left"/>
      <w:pPr>
        <w:ind w:left="3228" w:hanging="360"/>
      </w:pPr>
    </w:lvl>
    <w:lvl w:ilvl="4" w:tplc="0C090019" w:tentative="1">
      <w:start w:val="1"/>
      <w:numFmt w:val="lowerLetter"/>
      <w:lvlText w:val="%5."/>
      <w:lvlJc w:val="left"/>
      <w:pPr>
        <w:ind w:left="3948" w:hanging="360"/>
      </w:pPr>
    </w:lvl>
    <w:lvl w:ilvl="5" w:tplc="0C09001B" w:tentative="1">
      <w:start w:val="1"/>
      <w:numFmt w:val="lowerRoman"/>
      <w:lvlText w:val="%6."/>
      <w:lvlJc w:val="right"/>
      <w:pPr>
        <w:ind w:left="4668" w:hanging="180"/>
      </w:pPr>
    </w:lvl>
    <w:lvl w:ilvl="6" w:tplc="0C09000F" w:tentative="1">
      <w:start w:val="1"/>
      <w:numFmt w:val="decimal"/>
      <w:lvlText w:val="%7."/>
      <w:lvlJc w:val="left"/>
      <w:pPr>
        <w:ind w:left="5388" w:hanging="360"/>
      </w:pPr>
    </w:lvl>
    <w:lvl w:ilvl="7" w:tplc="0C090019" w:tentative="1">
      <w:start w:val="1"/>
      <w:numFmt w:val="lowerLetter"/>
      <w:lvlText w:val="%8."/>
      <w:lvlJc w:val="left"/>
      <w:pPr>
        <w:ind w:left="6108" w:hanging="360"/>
      </w:pPr>
    </w:lvl>
    <w:lvl w:ilvl="8" w:tplc="0C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D533C71"/>
    <w:multiLevelType w:val="hybridMultilevel"/>
    <w:tmpl w:val="E3C24C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4C0A81"/>
    <w:multiLevelType w:val="hybridMultilevel"/>
    <w:tmpl w:val="63A08E4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E6338"/>
    <w:multiLevelType w:val="multilevel"/>
    <w:tmpl w:val="50F4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F90345"/>
    <w:multiLevelType w:val="hybridMultilevel"/>
    <w:tmpl w:val="4E7A2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7065E9"/>
    <w:multiLevelType w:val="hybridMultilevel"/>
    <w:tmpl w:val="B8B82258"/>
    <w:lvl w:ilvl="0" w:tplc="14E63C1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011981">
    <w:abstractNumId w:val="2"/>
  </w:num>
  <w:num w:numId="2" w16cid:durableId="1835336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7702101">
    <w:abstractNumId w:val="2"/>
  </w:num>
  <w:num w:numId="4" w16cid:durableId="31346902">
    <w:abstractNumId w:val="2"/>
  </w:num>
  <w:num w:numId="5" w16cid:durableId="206651390">
    <w:abstractNumId w:val="2"/>
  </w:num>
  <w:num w:numId="6" w16cid:durableId="1051152722">
    <w:abstractNumId w:val="2"/>
  </w:num>
  <w:num w:numId="7" w16cid:durableId="2012297567">
    <w:abstractNumId w:val="2"/>
  </w:num>
  <w:num w:numId="8" w16cid:durableId="451092503">
    <w:abstractNumId w:val="2"/>
  </w:num>
  <w:num w:numId="9" w16cid:durableId="1281913311">
    <w:abstractNumId w:val="2"/>
  </w:num>
  <w:num w:numId="10" w16cid:durableId="532882696">
    <w:abstractNumId w:val="2"/>
  </w:num>
  <w:num w:numId="11" w16cid:durableId="95366229">
    <w:abstractNumId w:val="2"/>
  </w:num>
  <w:num w:numId="12" w16cid:durableId="1505516519">
    <w:abstractNumId w:val="2"/>
  </w:num>
  <w:num w:numId="13" w16cid:durableId="208496344">
    <w:abstractNumId w:val="10"/>
  </w:num>
  <w:num w:numId="14" w16cid:durableId="514349206">
    <w:abstractNumId w:val="4"/>
  </w:num>
  <w:num w:numId="15" w16cid:durableId="1778325442">
    <w:abstractNumId w:val="9"/>
  </w:num>
  <w:num w:numId="16" w16cid:durableId="737678900">
    <w:abstractNumId w:val="12"/>
  </w:num>
  <w:num w:numId="17" w16cid:durableId="543948921">
    <w:abstractNumId w:val="3"/>
  </w:num>
  <w:num w:numId="18" w16cid:durableId="1339502951">
    <w:abstractNumId w:val="6"/>
  </w:num>
  <w:num w:numId="19" w16cid:durableId="18287900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1671433">
    <w:abstractNumId w:val="11"/>
  </w:num>
  <w:num w:numId="21" w16cid:durableId="1153333872">
    <w:abstractNumId w:val="5"/>
  </w:num>
  <w:num w:numId="22" w16cid:durableId="244535498">
    <w:abstractNumId w:val="7"/>
  </w:num>
  <w:num w:numId="23" w16cid:durableId="706762500">
    <w:abstractNumId w:val="2"/>
  </w:num>
  <w:num w:numId="24" w16cid:durableId="1649821143">
    <w:abstractNumId w:val="0"/>
  </w:num>
  <w:num w:numId="25" w16cid:durableId="2146505873">
    <w:abstractNumId w:val="8"/>
  </w:num>
  <w:num w:numId="26" w16cid:durableId="1956013268">
    <w:abstractNumId w:val="1"/>
  </w:num>
  <w:num w:numId="27" w16cid:durableId="19452655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9D8"/>
    <w:rsid w:val="00003291"/>
    <w:rsid w:val="00015A3E"/>
    <w:rsid w:val="00017023"/>
    <w:rsid w:val="00024E04"/>
    <w:rsid w:val="00025882"/>
    <w:rsid w:val="000422CE"/>
    <w:rsid w:val="0007291E"/>
    <w:rsid w:val="0007694D"/>
    <w:rsid w:val="00077E07"/>
    <w:rsid w:val="00083170"/>
    <w:rsid w:val="000A1003"/>
    <w:rsid w:val="000A57C6"/>
    <w:rsid w:val="000A7BEE"/>
    <w:rsid w:val="000B412A"/>
    <w:rsid w:val="000C239C"/>
    <w:rsid w:val="000C5669"/>
    <w:rsid w:val="000D4784"/>
    <w:rsid w:val="000E492C"/>
    <w:rsid w:val="000F2463"/>
    <w:rsid w:val="00113A10"/>
    <w:rsid w:val="00114CFF"/>
    <w:rsid w:val="00116FA9"/>
    <w:rsid w:val="00120B5F"/>
    <w:rsid w:val="00121C33"/>
    <w:rsid w:val="001451A7"/>
    <w:rsid w:val="0015347E"/>
    <w:rsid w:val="00180417"/>
    <w:rsid w:val="001808C0"/>
    <w:rsid w:val="001814C6"/>
    <w:rsid w:val="00191634"/>
    <w:rsid w:val="00196E51"/>
    <w:rsid w:val="001A24F1"/>
    <w:rsid w:val="001B251F"/>
    <w:rsid w:val="001C27E1"/>
    <w:rsid w:val="001C3D8D"/>
    <w:rsid w:val="001C47F6"/>
    <w:rsid w:val="001E1B22"/>
    <w:rsid w:val="001E5B7F"/>
    <w:rsid w:val="001F31CA"/>
    <w:rsid w:val="001F501F"/>
    <w:rsid w:val="002101DA"/>
    <w:rsid w:val="00216A7C"/>
    <w:rsid w:val="002324AC"/>
    <w:rsid w:val="00242F7B"/>
    <w:rsid w:val="0025529D"/>
    <w:rsid w:val="002566A4"/>
    <w:rsid w:val="002570CC"/>
    <w:rsid w:val="00261A04"/>
    <w:rsid w:val="00262FC7"/>
    <w:rsid w:val="00263BED"/>
    <w:rsid w:val="00263CDA"/>
    <w:rsid w:val="00276CEC"/>
    <w:rsid w:val="00283058"/>
    <w:rsid w:val="0028435D"/>
    <w:rsid w:val="00296FD8"/>
    <w:rsid w:val="002A14F5"/>
    <w:rsid w:val="002A49C7"/>
    <w:rsid w:val="002B1C67"/>
    <w:rsid w:val="002B56D2"/>
    <w:rsid w:val="002D2D44"/>
    <w:rsid w:val="002E405E"/>
    <w:rsid w:val="002E7587"/>
    <w:rsid w:val="002F018F"/>
    <w:rsid w:val="002F0DE4"/>
    <w:rsid w:val="003108BF"/>
    <w:rsid w:val="00317F76"/>
    <w:rsid w:val="00325956"/>
    <w:rsid w:val="003277D6"/>
    <w:rsid w:val="00337A59"/>
    <w:rsid w:val="003563CE"/>
    <w:rsid w:val="00370823"/>
    <w:rsid w:val="003711E1"/>
    <w:rsid w:val="00373D5B"/>
    <w:rsid w:val="00382D54"/>
    <w:rsid w:val="003872F7"/>
    <w:rsid w:val="00396FF2"/>
    <w:rsid w:val="003A4FF3"/>
    <w:rsid w:val="003B0B39"/>
    <w:rsid w:val="003B7779"/>
    <w:rsid w:val="003D1702"/>
    <w:rsid w:val="003E390C"/>
    <w:rsid w:val="003E60C8"/>
    <w:rsid w:val="003E79DE"/>
    <w:rsid w:val="00401235"/>
    <w:rsid w:val="004163CB"/>
    <w:rsid w:val="00430D7D"/>
    <w:rsid w:val="0043113D"/>
    <w:rsid w:val="00431CC3"/>
    <w:rsid w:val="00432082"/>
    <w:rsid w:val="00434B19"/>
    <w:rsid w:val="00436F8A"/>
    <w:rsid w:val="004413DB"/>
    <w:rsid w:val="00447073"/>
    <w:rsid w:val="004732D4"/>
    <w:rsid w:val="00483218"/>
    <w:rsid w:val="004853B7"/>
    <w:rsid w:val="0049431A"/>
    <w:rsid w:val="004A5243"/>
    <w:rsid w:val="004A783F"/>
    <w:rsid w:val="004B12B3"/>
    <w:rsid w:val="004B5BB7"/>
    <w:rsid w:val="004C1E09"/>
    <w:rsid w:val="004D6DBE"/>
    <w:rsid w:val="004D7522"/>
    <w:rsid w:val="004F6515"/>
    <w:rsid w:val="005033CD"/>
    <w:rsid w:val="005033FD"/>
    <w:rsid w:val="00522581"/>
    <w:rsid w:val="00523899"/>
    <w:rsid w:val="00540AC1"/>
    <w:rsid w:val="00551581"/>
    <w:rsid w:val="00553880"/>
    <w:rsid w:val="00557917"/>
    <w:rsid w:val="005612D3"/>
    <w:rsid w:val="0057450E"/>
    <w:rsid w:val="005800CF"/>
    <w:rsid w:val="005B7997"/>
    <w:rsid w:val="005C02CF"/>
    <w:rsid w:val="005E524C"/>
    <w:rsid w:val="005E5444"/>
    <w:rsid w:val="005F0543"/>
    <w:rsid w:val="005F0D9A"/>
    <w:rsid w:val="00625644"/>
    <w:rsid w:val="0065267D"/>
    <w:rsid w:val="00652FD3"/>
    <w:rsid w:val="00673A1E"/>
    <w:rsid w:val="00687C61"/>
    <w:rsid w:val="00693CD2"/>
    <w:rsid w:val="006A725B"/>
    <w:rsid w:val="006B5760"/>
    <w:rsid w:val="006D1FDC"/>
    <w:rsid w:val="006F4FF6"/>
    <w:rsid w:val="007005EA"/>
    <w:rsid w:val="0070399C"/>
    <w:rsid w:val="00704A0A"/>
    <w:rsid w:val="0070795B"/>
    <w:rsid w:val="00707EF5"/>
    <w:rsid w:val="00712DFA"/>
    <w:rsid w:val="00717743"/>
    <w:rsid w:val="00720137"/>
    <w:rsid w:val="0072318B"/>
    <w:rsid w:val="007237FB"/>
    <w:rsid w:val="007360CB"/>
    <w:rsid w:val="0075125A"/>
    <w:rsid w:val="00751475"/>
    <w:rsid w:val="0075530C"/>
    <w:rsid w:val="00762CAE"/>
    <w:rsid w:val="007646E4"/>
    <w:rsid w:val="007A4B84"/>
    <w:rsid w:val="007B13C9"/>
    <w:rsid w:val="007B3674"/>
    <w:rsid w:val="007C089F"/>
    <w:rsid w:val="007C459D"/>
    <w:rsid w:val="007D5C36"/>
    <w:rsid w:val="007E22FE"/>
    <w:rsid w:val="007E4A6D"/>
    <w:rsid w:val="007F077B"/>
    <w:rsid w:val="008141AC"/>
    <w:rsid w:val="0082041C"/>
    <w:rsid w:val="0082633C"/>
    <w:rsid w:val="00836B44"/>
    <w:rsid w:val="008415A5"/>
    <w:rsid w:val="00845756"/>
    <w:rsid w:val="0085004A"/>
    <w:rsid w:val="008552DD"/>
    <w:rsid w:val="00860A21"/>
    <w:rsid w:val="008623F2"/>
    <w:rsid w:val="008640EE"/>
    <w:rsid w:val="00875A09"/>
    <w:rsid w:val="00876A4C"/>
    <w:rsid w:val="00882C51"/>
    <w:rsid w:val="008856B2"/>
    <w:rsid w:val="00897042"/>
    <w:rsid w:val="008A1374"/>
    <w:rsid w:val="008A352D"/>
    <w:rsid w:val="008C1B27"/>
    <w:rsid w:val="008E4B80"/>
    <w:rsid w:val="008E54C2"/>
    <w:rsid w:val="008F0A8E"/>
    <w:rsid w:val="00900FAF"/>
    <w:rsid w:val="009058D7"/>
    <w:rsid w:val="00906367"/>
    <w:rsid w:val="009065A8"/>
    <w:rsid w:val="0091735A"/>
    <w:rsid w:val="00921D83"/>
    <w:rsid w:val="009415DF"/>
    <w:rsid w:val="00946AB8"/>
    <w:rsid w:val="009528E0"/>
    <w:rsid w:val="00952A8F"/>
    <w:rsid w:val="009578DF"/>
    <w:rsid w:val="009716B2"/>
    <w:rsid w:val="0097419A"/>
    <w:rsid w:val="009833DE"/>
    <w:rsid w:val="00985A58"/>
    <w:rsid w:val="009B1D92"/>
    <w:rsid w:val="009C40D8"/>
    <w:rsid w:val="009C7B85"/>
    <w:rsid w:val="009D2831"/>
    <w:rsid w:val="009D5716"/>
    <w:rsid w:val="009E539D"/>
    <w:rsid w:val="009F646E"/>
    <w:rsid w:val="00A06086"/>
    <w:rsid w:val="00A201DA"/>
    <w:rsid w:val="00A20D06"/>
    <w:rsid w:val="00A24E62"/>
    <w:rsid w:val="00A24F12"/>
    <w:rsid w:val="00A3058E"/>
    <w:rsid w:val="00A40755"/>
    <w:rsid w:val="00A5657A"/>
    <w:rsid w:val="00A65DBC"/>
    <w:rsid w:val="00A66EB8"/>
    <w:rsid w:val="00A811BA"/>
    <w:rsid w:val="00A856A7"/>
    <w:rsid w:val="00AB48F3"/>
    <w:rsid w:val="00AD179C"/>
    <w:rsid w:val="00AE1C65"/>
    <w:rsid w:val="00AE1E8F"/>
    <w:rsid w:val="00AE35B0"/>
    <w:rsid w:val="00AE4B29"/>
    <w:rsid w:val="00AF197F"/>
    <w:rsid w:val="00B15B47"/>
    <w:rsid w:val="00B220E6"/>
    <w:rsid w:val="00B30F74"/>
    <w:rsid w:val="00B40D34"/>
    <w:rsid w:val="00B54AF2"/>
    <w:rsid w:val="00B711EB"/>
    <w:rsid w:val="00B73A5C"/>
    <w:rsid w:val="00B842EF"/>
    <w:rsid w:val="00B84504"/>
    <w:rsid w:val="00BE2931"/>
    <w:rsid w:val="00BE6272"/>
    <w:rsid w:val="00C04EAB"/>
    <w:rsid w:val="00C33EEA"/>
    <w:rsid w:val="00C361C5"/>
    <w:rsid w:val="00C37D41"/>
    <w:rsid w:val="00C44344"/>
    <w:rsid w:val="00C54392"/>
    <w:rsid w:val="00C54FF2"/>
    <w:rsid w:val="00C572AE"/>
    <w:rsid w:val="00C83EA0"/>
    <w:rsid w:val="00C859C1"/>
    <w:rsid w:val="00CA3B58"/>
    <w:rsid w:val="00CB3569"/>
    <w:rsid w:val="00CB7E07"/>
    <w:rsid w:val="00CC0C8B"/>
    <w:rsid w:val="00CC5D12"/>
    <w:rsid w:val="00CC6080"/>
    <w:rsid w:val="00CE4D63"/>
    <w:rsid w:val="00CE5238"/>
    <w:rsid w:val="00CF39CC"/>
    <w:rsid w:val="00CF73B2"/>
    <w:rsid w:val="00D037BA"/>
    <w:rsid w:val="00D26978"/>
    <w:rsid w:val="00D27F16"/>
    <w:rsid w:val="00D30975"/>
    <w:rsid w:val="00D42830"/>
    <w:rsid w:val="00D42969"/>
    <w:rsid w:val="00D61CF0"/>
    <w:rsid w:val="00D72FF9"/>
    <w:rsid w:val="00D73D7E"/>
    <w:rsid w:val="00D8058A"/>
    <w:rsid w:val="00DA2E6C"/>
    <w:rsid w:val="00DA6516"/>
    <w:rsid w:val="00DD1C29"/>
    <w:rsid w:val="00DD79B0"/>
    <w:rsid w:val="00DE0408"/>
    <w:rsid w:val="00DE49D8"/>
    <w:rsid w:val="00DF1521"/>
    <w:rsid w:val="00E04954"/>
    <w:rsid w:val="00E060EE"/>
    <w:rsid w:val="00E17F6E"/>
    <w:rsid w:val="00E23DAA"/>
    <w:rsid w:val="00E25DBA"/>
    <w:rsid w:val="00E362EE"/>
    <w:rsid w:val="00E43497"/>
    <w:rsid w:val="00E47E51"/>
    <w:rsid w:val="00E513C8"/>
    <w:rsid w:val="00E56D58"/>
    <w:rsid w:val="00E76FD5"/>
    <w:rsid w:val="00E85F7B"/>
    <w:rsid w:val="00EA1ADD"/>
    <w:rsid w:val="00EB32C2"/>
    <w:rsid w:val="00EB5FF4"/>
    <w:rsid w:val="00EC68D5"/>
    <w:rsid w:val="00EF78B7"/>
    <w:rsid w:val="00F01623"/>
    <w:rsid w:val="00F1340D"/>
    <w:rsid w:val="00F71B3F"/>
    <w:rsid w:val="00F810F2"/>
    <w:rsid w:val="00F92D24"/>
    <w:rsid w:val="00F93D44"/>
    <w:rsid w:val="00FB4247"/>
    <w:rsid w:val="00FB435E"/>
    <w:rsid w:val="00FB581A"/>
    <w:rsid w:val="00FC2DCD"/>
    <w:rsid w:val="00FF1BBE"/>
    <w:rsid w:val="00FF5302"/>
    <w:rsid w:val="00FF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63C9"/>
  <w15:docId w15:val="{CEED4592-16EF-4508-94F8-3C3F1780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390C"/>
    <w:rPr>
      <w:color w:val="6B9F25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1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C29"/>
  </w:style>
  <w:style w:type="paragraph" w:styleId="Footer">
    <w:name w:val="footer"/>
    <w:basedOn w:val="Normal"/>
    <w:link w:val="FooterChar"/>
    <w:uiPriority w:val="99"/>
    <w:unhideWhenUsed/>
    <w:rsid w:val="00DD1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C29"/>
  </w:style>
  <w:style w:type="paragraph" w:styleId="BalloonText">
    <w:name w:val="Balloon Text"/>
    <w:basedOn w:val="Normal"/>
    <w:link w:val="BalloonTextChar"/>
    <w:uiPriority w:val="99"/>
    <w:semiHidden/>
    <w:unhideWhenUsed/>
    <w:rsid w:val="00113A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A10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5125A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AB48F3"/>
    <w:rPr>
      <w:color w:val="B26B0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E4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HTMLCode">
    <w:name w:val="HTML Code"/>
    <w:basedOn w:val="DefaultParagraphFont"/>
    <w:uiPriority w:val="99"/>
    <w:semiHidden/>
    <w:unhideWhenUsed/>
    <w:rsid w:val="006F4FF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03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ic">
    <w:name w:val="Topic"/>
    <w:basedOn w:val="Title"/>
    <w:link w:val="TopicChar"/>
    <w:autoRedefine/>
    <w:qFormat/>
    <w:rsid w:val="00E04954"/>
    <w:pPr>
      <w:jc w:val="center"/>
    </w:pPr>
    <w:rPr>
      <w:rFonts w:ascii="Assistant ExtraBold" w:hAnsi="Assistant ExtraBold"/>
    </w:rPr>
  </w:style>
  <w:style w:type="character" w:customStyle="1" w:styleId="TopicChar">
    <w:name w:val="Topic Char"/>
    <w:basedOn w:val="TitleChar"/>
    <w:link w:val="Topic"/>
    <w:rsid w:val="00E04954"/>
    <w:rPr>
      <w:rFonts w:ascii="Assistant ExtraBold" w:eastAsiaTheme="majorEastAsia" w:hAnsi="Assistant ExtraBold" w:cstheme="majorBidi"/>
      <w:color w:val="000000" w:themeColor="text1"/>
      <w:sz w:val="56"/>
      <w:szCs w:val="56"/>
    </w:rPr>
  </w:style>
  <w:style w:type="paragraph" w:customStyle="1" w:styleId="ProjectTitle">
    <w:name w:val="Project Title"/>
    <w:basedOn w:val="Normal"/>
    <w:link w:val="ProjectTitleChar"/>
    <w:autoRedefine/>
    <w:qFormat/>
    <w:rsid w:val="00E04954"/>
    <w:pPr>
      <w:jc w:val="center"/>
    </w:pPr>
    <w:rPr>
      <w:rFonts w:ascii="Assistant" w:eastAsiaTheme="majorEastAsia" w:hAnsi="Assistant" w:cstheme="majorBidi"/>
      <w:color w:val="000000" w:themeColor="text1"/>
      <w:sz w:val="32"/>
      <w:szCs w:val="32"/>
    </w:rPr>
  </w:style>
  <w:style w:type="character" w:customStyle="1" w:styleId="ProjectTitleChar">
    <w:name w:val="Project Title Char"/>
    <w:basedOn w:val="DefaultParagraphFont"/>
    <w:link w:val="ProjectTitle"/>
    <w:rsid w:val="00E04954"/>
    <w:rPr>
      <w:rFonts w:ascii="Assistant" w:eastAsiaTheme="majorEastAsia" w:hAnsi="Assistant" w:cstheme="majorBidi"/>
      <w:color w:val="000000" w:themeColor="text1"/>
      <w:sz w:val="32"/>
      <w:szCs w:val="32"/>
    </w:rPr>
  </w:style>
  <w:style w:type="paragraph" w:customStyle="1" w:styleId="Description">
    <w:name w:val="Description"/>
    <w:basedOn w:val="Normal"/>
    <w:link w:val="DescriptionChar"/>
    <w:qFormat/>
    <w:rsid w:val="00E04954"/>
    <w:pPr>
      <w:jc w:val="center"/>
    </w:pPr>
    <w:rPr>
      <w:rFonts w:ascii="Assistant" w:eastAsiaTheme="majorEastAsia" w:hAnsi="Assistant"/>
      <w:sz w:val="24"/>
      <w:szCs w:val="24"/>
    </w:rPr>
  </w:style>
  <w:style w:type="character" w:customStyle="1" w:styleId="DescriptionChar">
    <w:name w:val="Description Char"/>
    <w:basedOn w:val="DefaultParagraphFont"/>
    <w:link w:val="Description"/>
    <w:rsid w:val="00E04954"/>
    <w:rPr>
      <w:rFonts w:ascii="Assistant" w:eastAsiaTheme="majorEastAsia" w:hAnsi="Assistant"/>
      <w:sz w:val="24"/>
      <w:szCs w:val="24"/>
    </w:rPr>
  </w:style>
  <w:style w:type="paragraph" w:customStyle="1" w:styleId="Text">
    <w:name w:val="Text"/>
    <w:basedOn w:val="Normal"/>
    <w:link w:val="TextChar"/>
    <w:autoRedefine/>
    <w:qFormat/>
    <w:rsid w:val="00E04954"/>
    <w:rPr>
      <w:rFonts w:ascii="Assistant" w:hAnsi="Assistant"/>
      <w:sz w:val="24"/>
      <w:szCs w:val="24"/>
    </w:rPr>
  </w:style>
  <w:style w:type="character" w:customStyle="1" w:styleId="TextChar">
    <w:name w:val="Text Char"/>
    <w:basedOn w:val="DefaultParagraphFont"/>
    <w:link w:val="Text"/>
    <w:rsid w:val="00E04954"/>
    <w:rPr>
      <w:rFonts w:ascii="Assistant" w:hAnsi="Assistant"/>
      <w:sz w:val="24"/>
      <w:szCs w:val="24"/>
    </w:rPr>
  </w:style>
  <w:style w:type="paragraph" w:customStyle="1" w:styleId="Headings">
    <w:name w:val="Headings"/>
    <w:basedOn w:val="Normal"/>
    <w:link w:val="HeadingsChar"/>
    <w:autoRedefine/>
    <w:qFormat/>
    <w:rsid w:val="00E04954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HeadingsChar">
    <w:name w:val="Headings Char"/>
    <w:basedOn w:val="DefaultParagraphFont"/>
    <w:link w:val="Headings"/>
    <w:rsid w:val="00E04954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paragraph" w:customStyle="1" w:styleId="LISC">
    <w:name w:val="LI SC"/>
    <w:basedOn w:val="Normal"/>
    <w:link w:val="LISCChar"/>
    <w:autoRedefine/>
    <w:qFormat/>
    <w:rsid w:val="00E04954"/>
    <w:rPr>
      <w:rFonts w:ascii="Assistant" w:hAnsi="Assistant"/>
      <w:b/>
      <w:sz w:val="24"/>
      <w:szCs w:val="24"/>
    </w:rPr>
  </w:style>
  <w:style w:type="character" w:customStyle="1" w:styleId="LISCChar">
    <w:name w:val="LI SC Char"/>
    <w:basedOn w:val="DefaultParagraphFont"/>
    <w:link w:val="LISC"/>
    <w:rsid w:val="00E04954"/>
    <w:rPr>
      <w:rFonts w:ascii="Assistant" w:hAnsi="Assistant"/>
      <w:b/>
      <w:sz w:val="24"/>
      <w:szCs w:val="24"/>
    </w:rPr>
  </w:style>
  <w:style w:type="paragraph" w:customStyle="1" w:styleId="Code">
    <w:name w:val="Code"/>
    <w:basedOn w:val="Normal"/>
    <w:link w:val="CodeChar"/>
    <w:autoRedefine/>
    <w:qFormat/>
    <w:rsid w:val="00E04954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E04954"/>
    <w:rPr>
      <w:rFonts w:ascii="Courier New" w:hAnsi="Courier New"/>
    </w:rPr>
  </w:style>
  <w:style w:type="paragraph" w:customStyle="1" w:styleId="ChallengeHeadings">
    <w:name w:val="Challenge Headings"/>
    <w:basedOn w:val="Normal"/>
    <w:link w:val="ChallengeHeadingsChar"/>
    <w:qFormat/>
    <w:rsid w:val="00E04954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ChallengeHeadingsChar">
    <w:name w:val="Challenge Headings Char"/>
    <w:basedOn w:val="DefaultParagraphFont"/>
    <w:link w:val="ChallengeHeadings"/>
    <w:rsid w:val="00E04954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4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oher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39B53489B42418680212796A5AF66" ma:contentTypeVersion="11" ma:contentTypeDescription="Create a new document." ma:contentTypeScope="" ma:versionID="c88139255f48e3169a0d90114398debc">
  <xsd:schema xmlns:xsd="http://www.w3.org/2001/XMLSchema" xmlns:xs="http://www.w3.org/2001/XMLSchema" xmlns:p="http://schemas.microsoft.com/office/2006/metadata/properties" xmlns:ns2="f6d992ec-077e-475e-a20f-30e73eeb11d9" xmlns:ns3="c7045373-e48c-488a-b885-425cbddc64b3" targetNamespace="http://schemas.microsoft.com/office/2006/metadata/properties" ma:root="true" ma:fieldsID="53cae14a266c9599f8f4cf5c6f827f66" ns2:_="" ns3:_="">
    <xsd:import namespace="f6d992ec-077e-475e-a20f-30e73eeb11d9"/>
    <xsd:import namespace="c7045373-e48c-488a-b885-425cbddc6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992ec-077e-475e-a20f-30e73eeb1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4cbfb6-e658-4ff0-ad83-52d978878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45373-e48c-488a-b885-425cbddc64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d43dde7-2310-4b6f-84b3-efcbc9d92aba}" ma:internalName="TaxCatchAll" ma:showField="CatchAllData" ma:web="c7045373-e48c-488a-b885-425cbddc6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d992ec-077e-475e-a20f-30e73eeb11d9">
      <Terms xmlns="http://schemas.microsoft.com/office/infopath/2007/PartnerControls"/>
    </lcf76f155ced4ddcb4097134ff3c332f>
    <TaxCatchAll xmlns="c7045373-e48c-488a-b885-425cbddc64b3" xsi:nil="true"/>
  </documentManagement>
</p:properties>
</file>

<file path=customXml/itemProps1.xml><?xml version="1.0" encoding="utf-8"?>
<ds:datastoreItem xmlns:ds="http://schemas.openxmlformats.org/officeDocument/2006/customXml" ds:itemID="{3C767486-647C-4268-A020-75E7BDD34CFF}"/>
</file>

<file path=customXml/itemProps2.xml><?xml version="1.0" encoding="utf-8"?>
<ds:datastoreItem xmlns:ds="http://schemas.openxmlformats.org/officeDocument/2006/customXml" ds:itemID="{0DC3A068-38E1-4DB3-9490-EDC1370F28D1}"/>
</file>

<file path=customXml/itemProps3.xml><?xml version="1.0" encoding="utf-8"?>
<ds:datastoreItem xmlns:ds="http://schemas.openxmlformats.org/officeDocument/2006/customXml" ds:itemID="{E49846C8-F990-42BD-B6E1-A8A9BE308630}"/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521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Zoher P</dc:creator>
  <cp:keywords/>
  <cp:lastModifiedBy>Zoher P</cp:lastModifiedBy>
  <cp:revision>206</cp:revision>
  <cp:lastPrinted>2017-07-19T10:38:00Z</cp:lastPrinted>
  <dcterms:created xsi:type="dcterms:W3CDTF">2018-04-15T10:44:00Z</dcterms:created>
  <dcterms:modified xsi:type="dcterms:W3CDTF">2024-08-21T03:35:00Z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ContentTypeId">
    <vt:lpwstr>0x01010075B39B53489B42418680212796A5AF66</vt:lpwstr>
  </property>
</Properties>
</file>