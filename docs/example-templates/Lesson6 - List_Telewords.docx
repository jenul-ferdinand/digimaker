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96DF" w14:textId="0537FCDE" w:rsidR="00523899" w:rsidRDefault="00E04F7F" w:rsidP="008B0FEB">
      <w:pPr>
        <w:pStyle w:val="Topic"/>
      </w:pPr>
      <w:r>
        <w:t>List</w:t>
      </w:r>
    </w:p>
    <w:p w14:paraId="583C8ACB" w14:textId="26353A5A" w:rsidR="00BC788B" w:rsidRPr="008B0FEB" w:rsidRDefault="00190D4F" w:rsidP="008B0FEB">
      <w:pPr>
        <w:pStyle w:val="ProjectTitle"/>
      </w:pPr>
      <w:r>
        <w:t>Tele</w:t>
      </w:r>
      <w:r w:rsidR="00F72F74">
        <w:t>-</w:t>
      </w:r>
      <w:r>
        <w:t>Words</w:t>
      </w:r>
    </w:p>
    <w:p w14:paraId="46ED2051" w14:textId="77777777" w:rsidR="00E636C5" w:rsidRDefault="00E636C5" w:rsidP="00E636C5">
      <w:pPr>
        <w:pStyle w:val="Text"/>
      </w:pPr>
      <w:r w:rsidRPr="00CC2226">
        <w:t xml:space="preserve">A </w:t>
      </w:r>
      <w:r w:rsidRPr="00240B94">
        <w:rPr>
          <w:b/>
          <w:bCs/>
        </w:rPr>
        <w:t>list</w:t>
      </w:r>
      <w:r w:rsidRPr="00CC2226">
        <w:t xml:space="preserve"> is </w:t>
      </w:r>
      <w:r>
        <w:t>used</w:t>
      </w:r>
      <w:r w:rsidRPr="00CC2226">
        <w:t xml:space="preserve"> for storing data, just like a variable. However, a variable can store </w:t>
      </w:r>
      <w:r>
        <w:t xml:space="preserve">only </w:t>
      </w:r>
      <w:r w:rsidRPr="00CC2226">
        <w:t>one piece of data at a time in a named location, a list can store many.</w:t>
      </w:r>
    </w:p>
    <w:p w14:paraId="5A1F03DF" w14:textId="395C1024" w:rsidR="0067591F" w:rsidRPr="00224D1A" w:rsidRDefault="0067591F" w:rsidP="00224D1A">
      <w:pPr>
        <w:rPr>
          <w:rFonts w:ascii="Assistant" w:hAnsi="Assistant"/>
          <w:color w:val="000000"/>
          <w:sz w:val="24"/>
          <w:szCs w:val="24"/>
        </w:rPr>
      </w:pPr>
      <w:r>
        <w:rPr>
          <w:rFonts w:ascii="Assistant" w:hAnsi="Assistant"/>
          <w:noProof/>
          <w:color w:val="000000"/>
          <w:sz w:val="24"/>
          <w:szCs w:val="24"/>
        </w:rPr>
        <w:drawing>
          <wp:inline distT="0" distB="0" distL="0" distR="0" wp14:anchorId="31771007" wp14:editId="021EDFA0">
            <wp:extent cx="1181100" cy="159191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597" cy="159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9D0F" w14:textId="7F809E28" w:rsidR="003A348C" w:rsidRDefault="007C1FA4" w:rsidP="0096303B">
      <w:pPr>
        <w:pStyle w:val="Text"/>
        <w:spacing w:after="160"/>
      </w:pPr>
      <w:r>
        <w:rPr>
          <w:noProof/>
        </w:rPr>
        <w:drawing>
          <wp:inline distT="0" distB="0" distL="0" distR="0" wp14:anchorId="3FC9C01B" wp14:editId="678B99F9">
            <wp:extent cx="3267075" cy="278049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634" cy="28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1C59" w14:textId="3DBB18BF" w:rsidR="00F54176" w:rsidRPr="008B0FEB" w:rsidRDefault="008B0FEB" w:rsidP="00327102">
      <w:pPr>
        <w:pStyle w:val="Headings"/>
      </w:pPr>
      <w:r w:rsidRPr="008B0FEB">
        <w:t>Get Ready</w:t>
      </w:r>
    </w:p>
    <w:p w14:paraId="3868A05E" w14:textId="55411C91" w:rsidR="008B0FEB" w:rsidRPr="008B0FEB" w:rsidRDefault="008307D7" w:rsidP="008307D7">
      <w:pPr>
        <w:pStyle w:val="Text"/>
        <w:numPr>
          <w:ilvl w:val="0"/>
          <w:numId w:val="25"/>
        </w:numPr>
        <w:spacing w:line="252" w:lineRule="auto"/>
      </w:pPr>
      <w:r w:rsidRPr="00E966CC">
        <w:rPr>
          <w:b/>
          <w:bCs/>
        </w:rPr>
        <w:t>Get project</w:t>
      </w:r>
      <w:r>
        <w:t>: Click on “</w:t>
      </w:r>
      <w:r w:rsidRPr="00E966CC">
        <w:rPr>
          <w:b/>
          <w:bCs/>
        </w:rPr>
        <w:t>Code</w:t>
      </w:r>
      <w:r>
        <w:t>” and then click save</w:t>
      </w:r>
      <w:r>
        <w:rPr>
          <w:rFonts w:hint="cs"/>
        </w:rPr>
        <w:t xml:space="preserve"> </w:t>
      </w:r>
    </w:p>
    <w:p w14:paraId="08D1F8DE" w14:textId="75F2F164" w:rsidR="008B0FEB" w:rsidRDefault="008B0FEB" w:rsidP="008B0FEB">
      <w:pPr>
        <w:pStyle w:val="Headings"/>
      </w:pPr>
      <w:r w:rsidRPr="008B0FEB">
        <w:t>Add Your Code</w:t>
      </w:r>
    </w:p>
    <w:p w14:paraId="19338B6B" w14:textId="3F01D635" w:rsidR="00C5134F" w:rsidRPr="008B0FEB" w:rsidRDefault="00C5134F" w:rsidP="008B0FEB">
      <w:pPr>
        <w:pStyle w:val="Text"/>
        <w:numPr>
          <w:ilvl w:val="0"/>
          <w:numId w:val="25"/>
        </w:numPr>
      </w:pPr>
      <w:r w:rsidRPr="008B0FEB">
        <w:t>In the main block</w:t>
      </w:r>
      <w:r w:rsidR="00D24703" w:rsidRPr="008B0FEB">
        <w:t>,</w:t>
      </w:r>
      <w:r w:rsidRPr="008B0FEB">
        <w:t xml:space="preserve"> add variables</w:t>
      </w:r>
    </w:p>
    <w:p w14:paraId="0ADFAE78" w14:textId="2120DDA1" w:rsidR="00D80DA4" w:rsidRPr="00D80DA4" w:rsidRDefault="00D80DA4" w:rsidP="00D80DA4">
      <w:pPr>
        <w:pStyle w:val="Code"/>
        <w:rPr>
          <w:noProof/>
          <w:lang w:val="en-AU"/>
        </w:rPr>
      </w:pPr>
      <w:r w:rsidRPr="00D80DA4">
        <w:rPr>
          <w:noProof/>
          <w:lang w:val="en-AU"/>
        </w:rPr>
        <w:t>char teleWord[10], ch;</w:t>
      </w:r>
    </w:p>
    <w:p w14:paraId="4F156F22" w14:textId="04E34009" w:rsidR="00FB344C" w:rsidRDefault="00D80DA4" w:rsidP="00D80DA4">
      <w:pPr>
        <w:pStyle w:val="Code"/>
        <w:rPr>
          <w:noProof/>
          <w:lang w:val="en-AU"/>
        </w:rPr>
      </w:pPr>
      <w:r w:rsidRPr="00D80DA4">
        <w:rPr>
          <w:noProof/>
          <w:lang w:val="en-AU"/>
        </w:rPr>
        <w:t>int length;</w:t>
      </w:r>
    </w:p>
    <w:p w14:paraId="303C342A" w14:textId="75AA241B" w:rsidR="00306156" w:rsidRPr="00327102" w:rsidRDefault="00327102" w:rsidP="008B0FEB">
      <w:pPr>
        <w:pStyle w:val="Text"/>
        <w:numPr>
          <w:ilvl w:val="0"/>
          <w:numId w:val="25"/>
        </w:numPr>
      </w:pPr>
      <w:r w:rsidRPr="00327102">
        <w:rPr>
          <w:rStyle w:val="jsgrdq"/>
        </w:rPr>
        <w:t xml:space="preserve">Ask player </w:t>
      </w:r>
      <w:r w:rsidR="00FE1D02">
        <w:rPr>
          <w:rStyle w:val="jsgrdq"/>
        </w:rPr>
        <w:t>to enter 10 alphabets</w:t>
      </w:r>
    </w:p>
    <w:p w14:paraId="6DC3D265" w14:textId="1D1C44E1" w:rsidR="00D80DA4" w:rsidRPr="00D80DA4" w:rsidRDefault="00D80DA4" w:rsidP="00D80DA4">
      <w:pPr>
        <w:pStyle w:val="Code"/>
        <w:rPr>
          <w:noProof/>
          <w:lang w:val="en-AU"/>
        </w:rPr>
      </w:pPr>
      <w:r w:rsidRPr="00D80DA4">
        <w:rPr>
          <w:noProof/>
          <w:lang w:val="en-AU"/>
        </w:rPr>
        <w:t>printf("Enter 10 letters (e.g. 'DIALaPIZZA') : ");</w:t>
      </w:r>
    </w:p>
    <w:p w14:paraId="0374DB25" w14:textId="608B3AA3" w:rsidR="00F82373" w:rsidRPr="004E1675" w:rsidRDefault="00D80DA4" w:rsidP="00D80DA4">
      <w:pPr>
        <w:pStyle w:val="Code"/>
        <w:rPr>
          <w:rFonts w:ascii="Consolas" w:hAnsi="Consolas" w:cs="Times New Roman"/>
          <w:noProof/>
          <w:color w:val="006060"/>
          <w:sz w:val="16"/>
          <w:szCs w:val="16"/>
          <w:lang w:val="en-AU"/>
        </w:rPr>
      </w:pPr>
      <w:r w:rsidRPr="00D80DA4">
        <w:rPr>
          <w:noProof/>
          <w:lang w:val="en-AU"/>
        </w:rPr>
        <w:t>scanf("%[^\n]s", teleWord);</w:t>
      </w:r>
      <w:r w:rsidR="0093187B" w:rsidRPr="0093187B">
        <w:rPr>
          <w:noProof/>
          <w:lang w:val="en-AU"/>
        </w:rPr>
        <w:t xml:space="preserve"> </w:t>
      </w:r>
    </w:p>
    <w:p w14:paraId="7349C48D" w14:textId="708CE09B" w:rsidR="00327102" w:rsidRDefault="00FE1D02" w:rsidP="008B0FEB">
      <w:pPr>
        <w:pStyle w:val="Text"/>
        <w:numPr>
          <w:ilvl w:val="0"/>
          <w:numId w:val="25"/>
        </w:numPr>
        <w:rPr>
          <w:rStyle w:val="jsgrdq"/>
        </w:rPr>
      </w:pPr>
      <w:r>
        <w:rPr>
          <w:rStyle w:val="jsgrdq"/>
        </w:rPr>
        <w:t>Check the length of teleWord. If it is less than 10, print message “Wrong length” and quit program</w:t>
      </w:r>
    </w:p>
    <w:p w14:paraId="2D24CBA0" w14:textId="58556351" w:rsidR="00D80DA4" w:rsidRPr="00D80DA4" w:rsidRDefault="00D80DA4" w:rsidP="00D80DA4">
      <w:pPr>
        <w:pStyle w:val="Code"/>
        <w:rPr>
          <w:noProof/>
          <w:lang w:val="en-AU"/>
        </w:rPr>
      </w:pPr>
      <w:r w:rsidRPr="00D80DA4">
        <w:rPr>
          <w:noProof/>
          <w:lang w:val="en-AU"/>
        </w:rPr>
        <w:t>length = strlen(teleWord);</w:t>
      </w:r>
    </w:p>
    <w:p w14:paraId="77A48EB1" w14:textId="5ED00E0A" w:rsidR="00D80DA4" w:rsidRPr="00D80DA4" w:rsidRDefault="00D80DA4" w:rsidP="00D80DA4">
      <w:pPr>
        <w:pStyle w:val="Code"/>
        <w:rPr>
          <w:noProof/>
          <w:lang w:val="en-AU"/>
        </w:rPr>
      </w:pPr>
      <w:r w:rsidRPr="00D80DA4">
        <w:rPr>
          <w:noProof/>
          <w:lang w:val="en-AU"/>
        </w:rPr>
        <w:t>if (length != 10){</w:t>
      </w:r>
    </w:p>
    <w:p w14:paraId="7F0306C5" w14:textId="6EB779E2" w:rsidR="00D80DA4" w:rsidRPr="00D80DA4" w:rsidRDefault="00D80DA4" w:rsidP="00D80DA4">
      <w:pPr>
        <w:pStyle w:val="Code"/>
        <w:ind w:firstLine="708"/>
        <w:rPr>
          <w:noProof/>
          <w:lang w:val="en-AU"/>
        </w:rPr>
      </w:pPr>
      <w:r w:rsidRPr="00D80DA4">
        <w:rPr>
          <w:noProof/>
          <w:lang w:val="en-AU"/>
        </w:rPr>
        <w:t>printf("Wrong length\n");</w:t>
      </w:r>
    </w:p>
    <w:p w14:paraId="3227B81E" w14:textId="631BA838" w:rsidR="00D80DA4" w:rsidRPr="00D80DA4" w:rsidRDefault="00D80DA4" w:rsidP="00D80DA4">
      <w:pPr>
        <w:pStyle w:val="Code"/>
        <w:ind w:firstLine="708"/>
        <w:rPr>
          <w:noProof/>
          <w:lang w:val="en-AU"/>
        </w:rPr>
      </w:pPr>
      <w:r w:rsidRPr="00D80DA4">
        <w:rPr>
          <w:noProof/>
          <w:lang w:val="en-AU"/>
        </w:rPr>
        <w:t>return (0);</w:t>
      </w:r>
    </w:p>
    <w:p w14:paraId="0AEFDC03" w14:textId="371167E7" w:rsidR="004D02E3" w:rsidRPr="004D02E3" w:rsidRDefault="00D80DA4" w:rsidP="00D80DA4">
      <w:pPr>
        <w:pStyle w:val="Code"/>
        <w:rPr>
          <w:noProof/>
          <w:lang w:val="en-AU"/>
        </w:rPr>
      </w:pPr>
      <w:r w:rsidRPr="00D80DA4">
        <w:rPr>
          <w:noProof/>
          <w:lang w:val="en-AU"/>
        </w:rPr>
        <w:t>}</w:t>
      </w:r>
    </w:p>
    <w:p w14:paraId="2E61A665" w14:textId="2DD5F933" w:rsidR="006C61AB" w:rsidRPr="008B0FEB" w:rsidRDefault="008B0FEB" w:rsidP="008B0FEB">
      <w:pPr>
        <w:pStyle w:val="Headings"/>
      </w:pPr>
      <w:r w:rsidRPr="008B0FEB">
        <w:t>Try It Out!</w:t>
      </w:r>
    </w:p>
    <w:p w14:paraId="2D50703F" w14:textId="6FCF696F" w:rsidR="007F67EF" w:rsidRDefault="007F67EF" w:rsidP="008307D7">
      <w:pPr>
        <w:pStyle w:val="Text"/>
        <w:numPr>
          <w:ilvl w:val="0"/>
          <w:numId w:val="25"/>
        </w:numPr>
      </w:pPr>
      <w:bookmarkStart w:id="0" w:name="_Hlk48219587"/>
      <w:r w:rsidRPr="00EE385E">
        <w:t xml:space="preserve">Click </w:t>
      </w:r>
      <w:r>
        <w:t xml:space="preserve">on </w:t>
      </w:r>
      <w:r w:rsidRPr="00AA1697">
        <w:rPr>
          <w:b/>
          <w:bCs/>
        </w:rPr>
        <w:t>Save</w:t>
      </w:r>
      <w:r>
        <w:t xml:space="preserve">. Click on </w:t>
      </w:r>
      <w:r w:rsidRPr="00AA1697">
        <w:rPr>
          <w:b/>
          <w:bCs/>
        </w:rPr>
        <w:t>Run</w:t>
      </w:r>
      <w:r w:rsidRPr="00EE385E">
        <w:t>.</w:t>
      </w:r>
      <w:bookmarkEnd w:id="0"/>
    </w:p>
    <w:p w14:paraId="030CBB64" w14:textId="24374E49" w:rsidR="008307D7" w:rsidRDefault="008307D7" w:rsidP="008307D7">
      <w:pPr>
        <w:pStyle w:val="Text"/>
        <w:numPr>
          <w:ilvl w:val="0"/>
          <w:numId w:val="25"/>
        </w:numPr>
      </w:pPr>
      <w:r>
        <w:t>What is the number for 1800-track?</w:t>
      </w:r>
    </w:p>
    <w:p w14:paraId="0A3B2819" w14:textId="01EEF33D" w:rsidR="008B0FEB" w:rsidRPr="00E5649E" w:rsidRDefault="007F67EF" w:rsidP="008307D7">
      <w:pPr>
        <w:pStyle w:val="Text"/>
        <w:numPr>
          <w:ilvl w:val="0"/>
          <w:numId w:val="25"/>
        </w:numPr>
      </w:pPr>
      <w:r>
        <w:t xml:space="preserve">Remember! </w:t>
      </w:r>
      <w:r w:rsidRPr="00E966CC">
        <w:rPr>
          <w:b/>
          <w:bCs/>
        </w:rPr>
        <w:t>return 0</w:t>
      </w:r>
      <w:r w:rsidRPr="00E966CC">
        <w:t xml:space="preserve"> is used at the end of main block to indicate program has completed successfully.</w:t>
      </w:r>
    </w:p>
    <w:p w14:paraId="63155D4C" w14:textId="418CD69A" w:rsidR="00223CA5" w:rsidRPr="008B0FEB" w:rsidRDefault="00223CA5" w:rsidP="008B0FEB">
      <w:pPr>
        <w:pStyle w:val="ProjectTitle"/>
      </w:pPr>
      <w:r w:rsidRPr="008B0FEB">
        <w:lastRenderedPageBreak/>
        <w:t>Challenge!</w:t>
      </w:r>
    </w:p>
    <w:p w14:paraId="71A3D32B" w14:textId="65D6CF9F" w:rsidR="008B0FEB" w:rsidRPr="008B0FEB" w:rsidRDefault="009C695C" w:rsidP="00F61AD0">
      <w:pPr>
        <w:pStyle w:val="ChallengeHeadings"/>
      </w:pPr>
      <w:r>
        <w:t>Add heading</w:t>
      </w:r>
      <w:r w:rsidR="00DD1285" w:rsidRPr="008B0FEB">
        <w:t xml:space="preserve"> </w:t>
      </w:r>
    </w:p>
    <w:p w14:paraId="43F4AEF1" w14:textId="2C508990" w:rsidR="00327102" w:rsidRPr="00F61AD0" w:rsidRDefault="009C695C" w:rsidP="00F61AD0">
      <w:pPr>
        <w:pStyle w:val="Text"/>
        <w:spacing w:after="160"/>
      </w:pPr>
      <w:r w:rsidRPr="009C695C">
        <w:rPr>
          <w:color w:val="auto"/>
        </w:rPr>
        <w:t>Print heading 'Telephone keypad' at the start of the program</w:t>
      </w:r>
    </w:p>
    <w:p w14:paraId="6E4A5E4F" w14:textId="49C9FE3A" w:rsidR="008B0FEB" w:rsidRPr="008B0FEB" w:rsidRDefault="006067BB" w:rsidP="00F61AD0">
      <w:pPr>
        <w:pStyle w:val="ChallengeHeadings"/>
      </w:pPr>
      <w:r>
        <w:t>Word length</w:t>
      </w:r>
      <w:r w:rsidR="00DD1285" w:rsidRPr="008B0FEB">
        <w:t xml:space="preserve"> </w:t>
      </w:r>
    </w:p>
    <w:p w14:paraId="699B74EF" w14:textId="599ECCD3" w:rsidR="00DD1285" w:rsidRPr="005A0B69" w:rsidRDefault="006067BB" w:rsidP="00F61AD0">
      <w:pPr>
        <w:pStyle w:val="Text"/>
        <w:spacing w:after="160"/>
      </w:pPr>
      <w:r w:rsidRPr="006067BB">
        <w:rPr>
          <w:color w:val="auto"/>
        </w:rPr>
        <w:t>Accept 12 letters instead of 10</w:t>
      </w:r>
    </w:p>
    <w:p w14:paraId="438F696E" w14:textId="4957E72D" w:rsidR="008B0FEB" w:rsidRPr="008B0FEB" w:rsidRDefault="005F1801" w:rsidP="00F61AD0">
      <w:pPr>
        <w:pStyle w:val="ChallengeHeadings"/>
      </w:pPr>
      <w:r>
        <w:t xml:space="preserve">Letter </w:t>
      </w:r>
      <w:r w:rsidR="00C92683">
        <w:t>Z</w:t>
      </w:r>
      <w:r w:rsidR="004C3CE6" w:rsidRPr="008B0FEB">
        <w:t xml:space="preserve"> </w:t>
      </w:r>
    </w:p>
    <w:p w14:paraId="7787FCAB" w14:textId="7803FBF7" w:rsidR="00C92683" w:rsidRDefault="005F1801" w:rsidP="00F61AD0">
      <w:pPr>
        <w:pStyle w:val="Text"/>
        <w:spacing w:after="160"/>
        <w:rPr>
          <w:color w:val="auto"/>
        </w:rPr>
      </w:pPr>
      <w:r w:rsidRPr="005F1801">
        <w:rPr>
          <w:color w:val="auto"/>
        </w:rPr>
        <w:t>For letter '</w:t>
      </w:r>
      <w:r w:rsidR="00C92683">
        <w:rPr>
          <w:color w:val="auto"/>
        </w:rPr>
        <w:t>z</w:t>
      </w:r>
      <w:r w:rsidRPr="005F1801">
        <w:rPr>
          <w:color w:val="auto"/>
        </w:rPr>
        <w:t xml:space="preserve">' print number </w:t>
      </w:r>
      <w:r w:rsidR="00C92683">
        <w:rPr>
          <w:color w:val="auto"/>
        </w:rPr>
        <w:t>0</w:t>
      </w:r>
    </w:p>
    <w:p w14:paraId="57963F81" w14:textId="5005D2BB" w:rsidR="00582018" w:rsidRPr="009C6E31" w:rsidRDefault="0066629E" w:rsidP="00582018">
      <w:pPr>
        <w:pStyle w:val="Headings"/>
      </w:pPr>
      <w:bookmarkStart w:id="1" w:name="_Hlk125626436"/>
      <w:r>
        <w:t>Name</w:t>
      </w:r>
      <w:r w:rsidR="00582018" w:rsidRPr="009C6E31">
        <w:t xml:space="preserve"> – New Project</w:t>
      </w:r>
    </w:p>
    <w:bookmarkEnd w:id="1"/>
    <w:p w14:paraId="4BE627EB" w14:textId="546AF395" w:rsidR="00582018" w:rsidRPr="00F61AD0" w:rsidRDefault="0066629E" w:rsidP="00582018">
      <w:pPr>
        <w:pStyle w:val="Text"/>
        <w:spacing w:after="160"/>
        <w:rPr>
          <w:color w:val="auto"/>
        </w:rPr>
      </w:pPr>
      <w:r>
        <w:t>Ask player for their name. Print 3</w:t>
      </w:r>
      <w:r w:rsidRPr="0066629E">
        <w:rPr>
          <w:vertAlign w:val="superscript"/>
        </w:rPr>
        <w:t>rd</w:t>
      </w:r>
      <w:r>
        <w:t xml:space="preserve"> letter of the name.</w:t>
      </w:r>
    </w:p>
    <w:p w14:paraId="0E12EDF1" w14:textId="113EECC4" w:rsidR="008B0FEB" w:rsidRDefault="008B0FEB" w:rsidP="008B0FEB">
      <w:pPr>
        <w:pStyle w:val="ProjectTitle"/>
      </w:pPr>
      <w:r w:rsidRPr="008B0FEB">
        <w:t>Test Yourself!</w:t>
      </w:r>
    </w:p>
    <w:p w14:paraId="5F56BC8F" w14:textId="16D91AC7" w:rsidR="005A0B69" w:rsidRDefault="005A0B69" w:rsidP="005A0B69">
      <w:pPr>
        <w:pStyle w:val="Text"/>
      </w:pPr>
      <w:r>
        <w:t xml:space="preserve">What will the program print? </w:t>
      </w:r>
    </w:p>
    <w:p w14:paraId="439010A0" w14:textId="1F75B486" w:rsidR="00C55AE6" w:rsidRPr="00C55AE6" w:rsidRDefault="004743B5" w:rsidP="00D80DA4">
      <w:pPr>
        <w:pStyle w:val="Code"/>
        <w:rPr>
          <w:noProof/>
          <w:lang w:val="en-AU"/>
        </w:rPr>
      </w:pPr>
      <w:r>
        <w:rPr>
          <w:noProof/>
          <w:lang w:val="en-AU"/>
        </w:rPr>
        <w:t xml:space="preserve">char </w:t>
      </w:r>
      <w:r w:rsidR="00CD1108">
        <w:rPr>
          <w:noProof/>
          <w:lang w:val="en-AU"/>
        </w:rPr>
        <w:t>hobby</w:t>
      </w:r>
      <w:r>
        <w:rPr>
          <w:noProof/>
          <w:lang w:val="en-AU"/>
        </w:rPr>
        <w:t>[</w:t>
      </w:r>
      <w:r w:rsidR="00CD1108">
        <w:rPr>
          <w:noProof/>
          <w:lang w:val="en-AU"/>
        </w:rPr>
        <w:t>2</w:t>
      </w:r>
      <w:r>
        <w:rPr>
          <w:noProof/>
          <w:lang w:val="en-AU"/>
        </w:rPr>
        <w:t>0]</w:t>
      </w:r>
      <w:r w:rsidR="00C55AE6" w:rsidRPr="00C55AE6">
        <w:rPr>
          <w:noProof/>
          <w:lang w:val="en-AU"/>
        </w:rPr>
        <w:t>;</w:t>
      </w:r>
    </w:p>
    <w:p w14:paraId="08DAA9D0" w14:textId="5EA22034" w:rsidR="00C55AE6" w:rsidRPr="00C55AE6" w:rsidRDefault="00C55AE6" w:rsidP="00D80DA4">
      <w:pPr>
        <w:pStyle w:val="Code"/>
        <w:rPr>
          <w:noProof/>
          <w:lang w:val="en-AU"/>
        </w:rPr>
      </w:pPr>
      <w:r w:rsidRPr="00C55AE6">
        <w:rPr>
          <w:noProof/>
          <w:lang w:val="en-AU"/>
        </w:rPr>
        <w:t>printf("</w:t>
      </w:r>
      <w:r w:rsidR="00CD1108">
        <w:rPr>
          <w:noProof/>
          <w:lang w:val="en-AU"/>
        </w:rPr>
        <w:t>Your hobby</w:t>
      </w:r>
      <w:r w:rsidRPr="00C55AE6">
        <w:rPr>
          <w:noProof/>
          <w:lang w:val="en-AU"/>
        </w:rPr>
        <w:t>: ");</w:t>
      </w:r>
    </w:p>
    <w:p w14:paraId="47B14251" w14:textId="7CEB5C6D" w:rsidR="00C55AE6" w:rsidRPr="00C55AE6" w:rsidRDefault="00C55AE6" w:rsidP="00D80DA4">
      <w:pPr>
        <w:pStyle w:val="Code"/>
        <w:rPr>
          <w:noProof/>
          <w:lang w:val="en-AU"/>
        </w:rPr>
      </w:pPr>
      <w:r w:rsidRPr="00C55AE6">
        <w:rPr>
          <w:noProof/>
          <w:lang w:val="en-AU"/>
        </w:rPr>
        <w:t>scanf("%</w:t>
      </w:r>
      <w:r w:rsidR="004743B5">
        <w:rPr>
          <w:noProof/>
          <w:lang w:val="en-AU"/>
        </w:rPr>
        <w:t>s</w:t>
      </w:r>
      <w:r w:rsidRPr="00C55AE6">
        <w:rPr>
          <w:noProof/>
          <w:lang w:val="en-AU"/>
        </w:rPr>
        <w:t>",&amp;</w:t>
      </w:r>
      <w:r w:rsidR="00CD1108">
        <w:rPr>
          <w:noProof/>
          <w:lang w:val="en-AU"/>
        </w:rPr>
        <w:t>hobby</w:t>
      </w:r>
      <w:r w:rsidRPr="00C55AE6">
        <w:rPr>
          <w:noProof/>
          <w:lang w:val="en-AU"/>
        </w:rPr>
        <w:t>);</w:t>
      </w:r>
    </w:p>
    <w:p w14:paraId="7649E847" w14:textId="75ED3355" w:rsidR="00C55AE6" w:rsidRPr="00C55AE6" w:rsidRDefault="00C55AE6" w:rsidP="00D80DA4">
      <w:pPr>
        <w:pStyle w:val="Code"/>
        <w:rPr>
          <w:noProof/>
          <w:lang w:val="en-AU"/>
        </w:rPr>
      </w:pPr>
      <w:r w:rsidRPr="00C55AE6">
        <w:rPr>
          <w:noProof/>
          <w:lang w:val="en-AU"/>
        </w:rPr>
        <w:t>printf("%</w:t>
      </w:r>
      <w:r w:rsidR="004743B5">
        <w:rPr>
          <w:noProof/>
          <w:lang w:val="en-AU"/>
        </w:rPr>
        <w:t>s</w:t>
      </w:r>
      <w:r w:rsidRPr="00C55AE6">
        <w:rPr>
          <w:noProof/>
          <w:lang w:val="en-AU"/>
        </w:rPr>
        <w:t>",</w:t>
      </w:r>
      <w:r w:rsidR="00CD1108">
        <w:rPr>
          <w:noProof/>
          <w:lang w:val="en-AU"/>
        </w:rPr>
        <w:t>hobby</w:t>
      </w:r>
      <w:r w:rsidR="004743B5">
        <w:rPr>
          <w:noProof/>
          <w:lang w:val="en-AU"/>
        </w:rPr>
        <w:t>[0]</w:t>
      </w:r>
      <w:r w:rsidRPr="00C55AE6">
        <w:rPr>
          <w:noProof/>
          <w:lang w:val="en-AU"/>
        </w:rPr>
        <w:t>);</w:t>
      </w:r>
    </w:p>
    <w:p w14:paraId="59B48BFD" w14:textId="4FEC7DC7" w:rsidR="008B0FEB" w:rsidRDefault="008B0FEB" w:rsidP="008B0FEB">
      <w:pPr>
        <w:pStyle w:val="Headings"/>
      </w:pPr>
      <w:r w:rsidRPr="008B0FEB">
        <w:t>Fun Fact</w:t>
      </w:r>
    </w:p>
    <w:p w14:paraId="7EF758E0" w14:textId="387B6136" w:rsidR="00327102" w:rsidRPr="005A0B69" w:rsidRDefault="00C55AE6" w:rsidP="00917859">
      <w:pPr>
        <w:pStyle w:val="Text"/>
        <w:spacing w:after="160"/>
      </w:pPr>
      <w:r w:rsidRPr="00F61AD0">
        <w:rPr>
          <w:color w:val="auto"/>
        </w:rPr>
        <w:t>The 'f' in printf and scanf stands for "formatted"</w:t>
      </w:r>
    </w:p>
    <w:sectPr w:rsidR="00327102" w:rsidRPr="005A0B6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50BF6" w14:textId="77777777" w:rsidR="00DE0467" w:rsidRDefault="00DE0467" w:rsidP="00DD1C29">
      <w:pPr>
        <w:spacing w:after="0" w:line="240" w:lineRule="auto"/>
      </w:pPr>
      <w:r>
        <w:separator/>
      </w:r>
    </w:p>
  </w:endnote>
  <w:endnote w:type="continuationSeparator" w:id="0">
    <w:p w14:paraId="737AFE01" w14:textId="77777777" w:rsidR="00DE0467" w:rsidRDefault="00DE0467" w:rsidP="00DD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 ExtraBold">
    <w:altName w:val="Arial"/>
    <w:charset w:val="B1"/>
    <w:family w:val="auto"/>
    <w:pitch w:val="variable"/>
    <w:sig w:usb0="A00008FF" w:usb1="4000204B" w:usb2="00000000" w:usb3="00000000" w:csb0="00000021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DB14" w14:textId="3CA4949A" w:rsidR="00483218" w:rsidRPr="004D45A3" w:rsidRDefault="004D45A3" w:rsidP="004D45A3">
    <w:pPr>
      <w:pStyle w:val="Footer"/>
      <w:rPr>
        <w:rFonts w:ascii="Book Antiqua" w:hAnsi="Book Antiqua"/>
        <w:sz w:val="20"/>
        <w:szCs w:val="20"/>
      </w:rPr>
    </w:pPr>
    <w:r w:rsidRPr="004D45A3">
      <w:rPr>
        <w:rFonts w:ascii="Book Antiqua" w:hAnsi="Book Antiqua"/>
        <w:sz w:val="20"/>
        <w:szCs w:val="20"/>
      </w:rPr>
      <w:tab/>
    </w:r>
    <w:sdt>
      <w:sdtPr>
        <w:rPr>
          <w:rFonts w:ascii="Book Antiqua" w:hAnsi="Book Antiqua"/>
          <w:sz w:val="20"/>
          <w:szCs w:val="20"/>
        </w:rPr>
        <w:id w:val="7791484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83218" w:rsidRPr="004D45A3">
          <w:rPr>
            <w:rFonts w:ascii="Book Antiqua" w:hAnsi="Book Antiqua"/>
            <w:sz w:val="20"/>
            <w:szCs w:val="20"/>
          </w:rPr>
          <w:fldChar w:fldCharType="begin"/>
        </w:r>
        <w:r w:rsidR="00483218" w:rsidRPr="004D45A3">
          <w:rPr>
            <w:rFonts w:ascii="Book Antiqua" w:hAnsi="Book Antiqua"/>
            <w:sz w:val="20"/>
            <w:szCs w:val="20"/>
          </w:rPr>
          <w:instrText xml:space="preserve"> PAGE   \* MERGEFORMAT </w:instrText>
        </w:r>
        <w:r w:rsidR="00483218" w:rsidRPr="004D45A3">
          <w:rPr>
            <w:rFonts w:ascii="Book Antiqua" w:hAnsi="Book Antiqua"/>
            <w:sz w:val="20"/>
            <w:szCs w:val="20"/>
          </w:rPr>
          <w:fldChar w:fldCharType="separate"/>
        </w:r>
        <w:r w:rsidR="008A1374" w:rsidRPr="004D45A3">
          <w:rPr>
            <w:rFonts w:ascii="Book Antiqua" w:hAnsi="Book Antiqua"/>
            <w:noProof/>
            <w:sz w:val="20"/>
            <w:szCs w:val="20"/>
          </w:rPr>
          <w:t>2</w:t>
        </w:r>
        <w:r w:rsidR="00483218" w:rsidRPr="004D45A3">
          <w:rPr>
            <w:rFonts w:ascii="Book Antiqua" w:hAnsi="Book Antiqua"/>
            <w:noProof/>
            <w:sz w:val="20"/>
            <w:szCs w:val="20"/>
          </w:rPr>
          <w:fldChar w:fldCharType="end"/>
        </w:r>
        <w:r>
          <w:rPr>
            <w:rFonts w:ascii="Book Antiqua" w:hAnsi="Book Antiqua"/>
            <w:noProof/>
            <w:sz w:val="20"/>
            <w:szCs w:val="20"/>
          </w:rPr>
          <w:tab/>
        </w:r>
        <w:r w:rsidRPr="004D45A3">
          <w:rPr>
            <w:rFonts w:ascii="Book Antiqua" w:hAnsi="Book Antiqua"/>
            <w:sz w:val="20"/>
            <w:szCs w:val="20"/>
          </w:rPr>
          <w:t xml:space="preserve">Level: </w:t>
        </w:r>
        <w:r w:rsidR="00225DCA">
          <w:rPr>
            <w:rFonts w:ascii="Book Antiqua" w:hAnsi="Book Antiqua"/>
            <w:sz w:val="20"/>
            <w:szCs w:val="20"/>
          </w:rPr>
          <w:t>C</w:t>
        </w:r>
        <w:r w:rsidRPr="004D45A3">
          <w:rPr>
            <w:rFonts w:ascii="Book Antiqua" w:hAnsi="Book Antiqua"/>
            <w:sz w:val="20"/>
            <w:szCs w:val="20"/>
          </w:rPr>
          <w:t>-</w:t>
        </w:r>
        <w:r w:rsidR="00B302BD">
          <w:rPr>
            <w:rFonts w:ascii="Book Antiqua" w:hAnsi="Book Antiqua"/>
            <w:sz w:val="20"/>
            <w:szCs w:val="20"/>
          </w:rPr>
          <w:t>2</w:t>
        </w:r>
      </w:sdtContent>
    </w:sdt>
  </w:p>
  <w:p w14:paraId="24227345" w14:textId="77777777" w:rsidR="00483218" w:rsidRDefault="00483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5DF7A" w14:textId="77777777" w:rsidR="00DE0467" w:rsidRDefault="00DE0467" w:rsidP="00DD1C29">
      <w:pPr>
        <w:spacing w:after="0" w:line="240" w:lineRule="auto"/>
      </w:pPr>
      <w:r>
        <w:separator/>
      </w:r>
    </w:p>
  </w:footnote>
  <w:footnote w:type="continuationSeparator" w:id="0">
    <w:p w14:paraId="09A632B1" w14:textId="77777777" w:rsidR="00DE0467" w:rsidRDefault="00DE0467" w:rsidP="00DD1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E2FB" w14:textId="77777777" w:rsidR="00DD1C29" w:rsidRDefault="00DD1C29">
    <w:pPr>
      <w:pStyle w:val="Header"/>
    </w:pPr>
    <w:r>
      <w:rPr>
        <w:noProof/>
        <w:lang w:val="en-AU" w:eastAsia="en-AU"/>
      </w:rPr>
      <w:drawing>
        <wp:inline distT="0" distB="0" distL="0" distR="0" wp14:anchorId="69DA0A56" wp14:editId="6CCB83CB">
          <wp:extent cx="1495407" cy="923925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E90"/>
    <w:multiLevelType w:val="hybridMultilevel"/>
    <w:tmpl w:val="9DF692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29574F"/>
    <w:multiLevelType w:val="hybridMultilevel"/>
    <w:tmpl w:val="662C01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93EC2"/>
    <w:multiLevelType w:val="hybridMultilevel"/>
    <w:tmpl w:val="978C4F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A539D"/>
    <w:multiLevelType w:val="hybridMultilevel"/>
    <w:tmpl w:val="67D018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17B52"/>
    <w:multiLevelType w:val="hybridMultilevel"/>
    <w:tmpl w:val="52B415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02D07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797A01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40998"/>
    <w:multiLevelType w:val="hybridMultilevel"/>
    <w:tmpl w:val="94202F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33C71"/>
    <w:multiLevelType w:val="hybridMultilevel"/>
    <w:tmpl w:val="E3C24C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45776"/>
    <w:multiLevelType w:val="hybridMultilevel"/>
    <w:tmpl w:val="094021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C0A81"/>
    <w:multiLevelType w:val="hybridMultilevel"/>
    <w:tmpl w:val="63A08E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852B5"/>
    <w:multiLevelType w:val="hybridMultilevel"/>
    <w:tmpl w:val="865AC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5870E4"/>
    <w:multiLevelType w:val="hybridMultilevel"/>
    <w:tmpl w:val="0FA2F7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879A0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F90345"/>
    <w:multiLevelType w:val="hybridMultilevel"/>
    <w:tmpl w:val="4E7A2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E1E9A"/>
    <w:multiLevelType w:val="hybridMultilevel"/>
    <w:tmpl w:val="6BBC8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610855">
    <w:abstractNumId w:val="1"/>
  </w:num>
  <w:num w:numId="2" w16cid:durableId="18698280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9978670">
    <w:abstractNumId w:val="1"/>
  </w:num>
  <w:num w:numId="4" w16cid:durableId="1732195809">
    <w:abstractNumId w:val="1"/>
  </w:num>
  <w:num w:numId="5" w16cid:durableId="845941158">
    <w:abstractNumId w:val="1"/>
  </w:num>
  <w:num w:numId="6" w16cid:durableId="1851993603">
    <w:abstractNumId w:val="1"/>
  </w:num>
  <w:num w:numId="7" w16cid:durableId="513615004">
    <w:abstractNumId w:val="1"/>
  </w:num>
  <w:num w:numId="8" w16cid:durableId="39674661">
    <w:abstractNumId w:val="1"/>
  </w:num>
  <w:num w:numId="9" w16cid:durableId="1051538862">
    <w:abstractNumId w:val="1"/>
  </w:num>
  <w:num w:numId="10" w16cid:durableId="1997371507">
    <w:abstractNumId w:val="1"/>
  </w:num>
  <w:num w:numId="11" w16cid:durableId="660541150">
    <w:abstractNumId w:val="1"/>
  </w:num>
  <w:num w:numId="12" w16cid:durableId="567420889">
    <w:abstractNumId w:val="1"/>
  </w:num>
  <w:num w:numId="13" w16cid:durableId="2005352816">
    <w:abstractNumId w:val="11"/>
  </w:num>
  <w:num w:numId="14" w16cid:durableId="860900975">
    <w:abstractNumId w:val="3"/>
  </w:num>
  <w:num w:numId="15" w16cid:durableId="246229558">
    <w:abstractNumId w:val="9"/>
  </w:num>
  <w:num w:numId="16" w16cid:durableId="604919489">
    <w:abstractNumId w:val="15"/>
  </w:num>
  <w:num w:numId="17" w16cid:durableId="1624069883">
    <w:abstractNumId w:val="2"/>
  </w:num>
  <w:num w:numId="18" w16cid:durableId="2010793127">
    <w:abstractNumId w:val="6"/>
  </w:num>
  <w:num w:numId="19" w16cid:durableId="378474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81412675">
    <w:abstractNumId w:val="10"/>
  </w:num>
  <w:num w:numId="21" w16cid:durableId="788276548">
    <w:abstractNumId w:val="8"/>
  </w:num>
  <w:num w:numId="22" w16cid:durableId="1964731072">
    <w:abstractNumId w:val="14"/>
  </w:num>
  <w:num w:numId="23" w16cid:durableId="1986159935">
    <w:abstractNumId w:val="7"/>
  </w:num>
  <w:num w:numId="24" w16cid:durableId="154272042">
    <w:abstractNumId w:val="16"/>
  </w:num>
  <w:num w:numId="25" w16cid:durableId="1890140559">
    <w:abstractNumId w:val="4"/>
  </w:num>
  <w:num w:numId="26" w16cid:durableId="1622106579">
    <w:abstractNumId w:val="13"/>
  </w:num>
  <w:num w:numId="27" w16cid:durableId="4045752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03000437">
    <w:abstractNumId w:val="0"/>
  </w:num>
  <w:num w:numId="29" w16cid:durableId="998265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D8"/>
    <w:rsid w:val="00003213"/>
    <w:rsid w:val="00003291"/>
    <w:rsid w:val="000123CF"/>
    <w:rsid w:val="00013C85"/>
    <w:rsid w:val="00015A3E"/>
    <w:rsid w:val="00016046"/>
    <w:rsid w:val="00024E04"/>
    <w:rsid w:val="00025882"/>
    <w:rsid w:val="00027534"/>
    <w:rsid w:val="00034867"/>
    <w:rsid w:val="000409D3"/>
    <w:rsid w:val="00043579"/>
    <w:rsid w:val="00053FF9"/>
    <w:rsid w:val="000564A9"/>
    <w:rsid w:val="00071529"/>
    <w:rsid w:val="000741AB"/>
    <w:rsid w:val="000842BB"/>
    <w:rsid w:val="000977E4"/>
    <w:rsid w:val="00097FDA"/>
    <w:rsid w:val="000A1003"/>
    <w:rsid w:val="000A57C6"/>
    <w:rsid w:val="000A720A"/>
    <w:rsid w:val="000B20E0"/>
    <w:rsid w:val="000C1EDD"/>
    <w:rsid w:val="000C65EF"/>
    <w:rsid w:val="000E492C"/>
    <w:rsid w:val="001040BE"/>
    <w:rsid w:val="00106E26"/>
    <w:rsid w:val="00113A10"/>
    <w:rsid w:val="00116FA9"/>
    <w:rsid w:val="00117A10"/>
    <w:rsid w:val="00121FCA"/>
    <w:rsid w:val="00132180"/>
    <w:rsid w:val="00136F55"/>
    <w:rsid w:val="001451A7"/>
    <w:rsid w:val="0015347E"/>
    <w:rsid w:val="001641D5"/>
    <w:rsid w:val="00180361"/>
    <w:rsid w:val="00190D4F"/>
    <w:rsid w:val="00196E51"/>
    <w:rsid w:val="001A24F1"/>
    <w:rsid w:val="001A5F15"/>
    <w:rsid w:val="001C3D8D"/>
    <w:rsid w:val="001C47F6"/>
    <w:rsid w:val="001C495D"/>
    <w:rsid w:val="001D124E"/>
    <w:rsid w:val="001E5B7F"/>
    <w:rsid w:val="001F3DC4"/>
    <w:rsid w:val="00204C3A"/>
    <w:rsid w:val="00210BA5"/>
    <w:rsid w:val="00216A7C"/>
    <w:rsid w:val="00223CA5"/>
    <w:rsid w:val="00224D1A"/>
    <w:rsid w:val="00225DCA"/>
    <w:rsid w:val="00227120"/>
    <w:rsid w:val="00231A5E"/>
    <w:rsid w:val="002465B8"/>
    <w:rsid w:val="0025529D"/>
    <w:rsid w:val="002566A4"/>
    <w:rsid w:val="002570CC"/>
    <w:rsid w:val="002679BF"/>
    <w:rsid w:val="00275060"/>
    <w:rsid w:val="00276CEC"/>
    <w:rsid w:val="0028129D"/>
    <w:rsid w:val="00283058"/>
    <w:rsid w:val="00284BD8"/>
    <w:rsid w:val="00286C0E"/>
    <w:rsid w:val="00287B79"/>
    <w:rsid w:val="00297649"/>
    <w:rsid w:val="002A22EA"/>
    <w:rsid w:val="002A2E09"/>
    <w:rsid w:val="002A49C7"/>
    <w:rsid w:val="002A5CF4"/>
    <w:rsid w:val="002C7AC6"/>
    <w:rsid w:val="002D1268"/>
    <w:rsid w:val="002D2DB1"/>
    <w:rsid w:val="002E1B3F"/>
    <w:rsid w:val="002E405E"/>
    <w:rsid w:val="002E52B3"/>
    <w:rsid w:val="002E7587"/>
    <w:rsid w:val="00301836"/>
    <w:rsid w:val="003045ED"/>
    <w:rsid w:val="00306156"/>
    <w:rsid w:val="00311644"/>
    <w:rsid w:val="003173BA"/>
    <w:rsid w:val="003176CB"/>
    <w:rsid w:val="0031775F"/>
    <w:rsid w:val="00317F76"/>
    <w:rsid w:val="00325956"/>
    <w:rsid w:val="00327102"/>
    <w:rsid w:val="00337A59"/>
    <w:rsid w:val="003403A2"/>
    <w:rsid w:val="0034072D"/>
    <w:rsid w:val="00347D76"/>
    <w:rsid w:val="003563CE"/>
    <w:rsid w:val="003626D1"/>
    <w:rsid w:val="0036275F"/>
    <w:rsid w:val="003711E1"/>
    <w:rsid w:val="00376AC4"/>
    <w:rsid w:val="003A348C"/>
    <w:rsid w:val="003A4C27"/>
    <w:rsid w:val="003A4FF3"/>
    <w:rsid w:val="003A59FE"/>
    <w:rsid w:val="003B0FC3"/>
    <w:rsid w:val="003B7779"/>
    <w:rsid w:val="003C4EC8"/>
    <w:rsid w:val="003D1702"/>
    <w:rsid w:val="003E390C"/>
    <w:rsid w:val="003E60C8"/>
    <w:rsid w:val="004002B1"/>
    <w:rsid w:val="00403BAB"/>
    <w:rsid w:val="00405320"/>
    <w:rsid w:val="0040739B"/>
    <w:rsid w:val="004163CB"/>
    <w:rsid w:val="004226DF"/>
    <w:rsid w:val="0043063C"/>
    <w:rsid w:val="0043113D"/>
    <w:rsid w:val="00432082"/>
    <w:rsid w:val="00434B19"/>
    <w:rsid w:val="00436021"/>
    <w:rsid w:val="00436F8A"/>
    <w:rsid w:val="004413DB"/>
    <w:rsid w:val="00442A56"/>
    <w:rsid w:val="00444F59"/>
    <w:rsid w:val="0044746D"/>
    <w:rsid w:val="00451917"/>
    <w:rsid w:val="00456BC2"/>
    <w:rsid w:val="00461766"/>
    <w:rsid w:val="00462733"/>
    <w:rsid w:val="00464D32"/>
    <w:rsid w:val="00472E41"/>
    <w:rsid w:val="004743B5"/>
    <w:rsid w:val="00483218"/>
    <w:rsid w:val="004853B7"/>
    <w:rsid w:val="0049431A"/>
    <w:rsid w:val="004A5243"/>
    <w:rsid w:val="004B29BA"/>
    <w:rsid w:val="004B49D8"/>
    <w:rsid w:val="004B5BB7"/>
    <w:rsid w:val="004C3CE6"/>
    <w:rsid w:val="004C6A0B"/>
    <w:rsid w:val="004D02E3"/>
    <w:rsid w:val="004D45A3"/>
    <w:rsid w:val="004D5B71"/>
    <w:rsid w:val="004D746C"/>
    <w:rsid w:val="004D7522"/>
    <w:rsid w:val="004E120F"/>
    <w:rsid w:val="004E1675"/>
    <w:rsid w:val="00507C2C"/>
    <w:rsid w:val="00523899"/>
    <w:rsid w:val="00531314"/>
    <w:rsid w:val="005376CA"/>
    <w:rsid w:val="00542A4C"/>
    <w:rsid w:val="00551581"/>
    <w:rsid w:val="0055484C"/>
    <w:rsid w:val="005612D3"/>
    <w:rsid w:val="00563CFB"/>
    <w:rsid w:val="00565BF2"/>
    <w:rsid w:val="00571006"/>
    <w:rsid w:val="00574110"/>
    <w:rsid w:val="005800CF"/>
    <w:rsid w:val="00582018"/>
    <w:rsid w:val="005877AB"/>
    <w:rsid w:val="005A0B69"/>
    <w:rsid w:val="005A0ED8"/>
    <w:rsid w:val="005A5834"/>
    <w:rsid w:val="005B54E0"/>
    <w:rsid w:val="005B6742"/>
    <w:rsid w:val="005C02CF"/>
    <w:rsid w:val="005C77A0"/>
    <w:rsid w:val="005D2770"/>
    <w:rsid w:val="005E15E7"/>
    <w:rsid w:val="005E5444"/>
    <w:rsid w:val="005F0D9A"/>
    <w:rsid w:val="005F1801"/>
    <w:rsid w:val="005F5628"/>
    <w:rsid w:val="005F630F"/>
    <w:rsid w:val="0060071A"/>
    <w:rsid w:val="006067BB"/>
    <w:rsid w:val="00617020"/>
    <w:rsid w:val="00620BDD"/>
    <w:rsid w:val="00627A76"/>
    <w:rsid w:val="0063672A"/>
    <w:rsid w:val="0065267D"/>
    <w:rsid w:val="0065369B"/>
    <w:rsid w:val="006610D1"/>
    <w:rsid w:val="0066629E"/>
    <w:rsid w:val="0067591F"/>
    <w:rsid w:val="0068783E"/>
    <w:rsid w:val="00687B93"/>
    <w:rsid w:val="00687C61"/>
    <w:rsid w:val="006919AC"/>
    <w:rsid w:val="0069400A"/>
    <w:rsid w:val="006A725B"/>
    <w:rsid w:val="006C239A"/>
    <w:rsid w:val="006C2EDD"/>
    <w:rsid w:val="006C61AB"/>
    <w:rsid w:val="006D1FDC"/>
    <w:rsid w:val="006E639F"/>
    <w:rsid w:val="006E776A"/>
    <w:rsid w:val="006F7467"/>
    <w:rsid w:val="007005EA"/>
    <w:rsid w:val="0070399C"/>
    <w:rsid w:val="00704A0A"/>
    <w:rsid w:val="00705984"/>
    <w:rsid w:val="007070C9"/>
    <w:rsid w:val="0070795B"/>
    <w:rsid w:val="007111AC"/>
    <w:rsid w:val="00712DFA"/>
    <w:rsid w:val="007160CD"/>
    <w:rsid w:val="00717743"/>
    <w:rsid w:val="007237FB"/>
    <w:rsid w:val="007314EF"/>
    <w:rsid w:val="00732280"/>
    <w:rsid w:val="007343BD"/>
    <w:rsid w:val="00734515"/>
    <w:rsid w:val="00741710"/>
    <w:rsid w:val="00741E0F"/>
    <w:rsid w:val="007425FE"/>
    <w:rsid w:val="0075125A"/>
    <w:rsid w:val="00751475"/>
    <w:rsid w:val="00751846"/>
    <w:rsid w:val="00754072"/>
    <w:rsid w:val="00754B58"/>
    <w:rsid w:val="00764919"/>
    <w:rsid w:val="00767DE8"/>
    <w:rsid w:val="00777C6A"/>
    <w:rsid w:val="0078222F"/>
    <w:rsid w:val="007842C7"/>
    <w:rsid w:val="00792822"/>
    <w:rsid w:val="00792A30"/>
    <w:rsid w:val="007A1CE0"/>
    <w:rsid w:val="007A793B"/>
    <w:rsid w:val="007C089F"/>
    <w:rsid w:val="007C1FA4"/>
    <w:rsid w:val="007C459D"/>
    <w:rsid w:val="007D199A"/>
    <w:rsid w:val="007E0626"/>
    <w:rsid w:val="007E0BFB"/>
    <w:rsid w:val="007E22FE"/>
    <w:rsid w:val="007E4DAE"/>
    <w:rsid w:val="007F077B"/>
    <w:rsid w:val="007F67EF"/>
    <w:rsid w:val="007F6B1C"/>
    <w:rsid w:val="008141AC"/>
    <w:rsid w:val="008307D7"/>
    <w:rsid w:val="00845756"/>
    <w:rsid w:val="008457BD"/>
    <w:rsid w:val="0085004A"/>
    <w:rsid w:val="00853AA7"/>
    <w:rsid w:val="00854F5C"/>
    <w:rsid w:val="008640EE"/>
    <w:rsid w:val="00864C3A"/>
    <w:rsid w:val="0087301C"/>
    <w:rsid w:val="00875A09"/>
    <w:rsid w:val="00882C51"/>
    <w:rsid w:val="00897042"/>
    <w:rsid w:val="008A1374"/>
    <w:rsid w:val="008B0FEB"/>
    <w:rsid w:val="008B38C4"/>
    <w:rsid w:val="008C1C53"/>
    <w:rsid w:val="008E4B80"/>
    <w:rsid w:val="008E54C2"/>
    <w:rsid w:val="008E683D"/>
    <w:rsid w:val="008F2039"/>
    <w:rsid w:val="008F674D"/>
    <w:rsid w:val="008F763D"/>
    <w:rsid w:val="00900133"/>
    <w:rsid w:val="009002E7"/>
    <w:rsid w:val="00901CE6"/>
    <w:rsid w:val="009065A8"/>
    <w:rsid w:val="00917859"/>
    <w:rsid w:val="00927FA7"/>
    <w:rsid w:val="0093187B"/>
    <w:rsid w:val="009361D4"/>
    <w:rsid w:val="00950874"/>
    <w:rsid w:val="009528E0"/>
    <w:rsid w:val="0096303B"/>
    <w:rsid w:val="009833DE"/>
    <w:rsid w:val="00992CE9"/>
    <w:rsid w:val="009A7126"/>
    <w:rsid w:val="009B1D92"/>
    <w:rsid w:val="009B5D7F"/>
    <w:rsid w:val="009C1FD6"/>
    <w:rsid w:val="009C40D8"/>
    <w:rsid w:val="009C695C"/>
    <w:rsid w:val="009C7154"/>
    <w:rsid w:val="009D5716"/>
    <w:rsid w:val="009E055E"/>
    <w:rsid w:val="009E23B6"/>
    <w:rsid w:val="009E539D"/>
    <w:rsid w:val="009E618E"/>
    <w:rsid w:val="009F53C9"/>
    <w:rsid w:val="009F646E"/>
    <w:rsid w:val="00A06086"/>
    <w:rsid w:val="00A20D06"/>
    <w:rsid w:val="00A24E62"/>
    <w:rsid w:val="00A24F12"/>
    <w:rsid w:val="00A3058E"/>
    <w:rsid w:val="00A32E48"/>
    <w:rsid w:val="00A33326"/>
    <w:rsid w:val="00A375AA"/>
    <w:rsid w:val="00A40755"/>
    <w:rsid w:val="00A43558"/>
    <w:rsid w:val="00A5127E"/>
    <w:rsid w:val="00A64A3A"/>
    <w:rsid w:val="00A65DBC"/>
    <w:rsid w:val="00A7596C"/>
    <w:rsid w:val="00A811BA"/>
    <w:rsid w:val="00A8145F"/>
    <w:rsid w:val="00AA4952"/>
    <w:rsid w:val="00AA68C5"/>
    <w:rsid w:val="00AB48F3"/>
    <w:rsid w:val="00AD179C"/>
    <w:rsid w:val="00AE1E8F"/>
    <w:rsid w:val="00AE5A97"/>
    <w:rsid w:val="00AF6A8D"/>
    <w:rsid w:val="00B00B77"/>
    <w:rsid w:val="00B0430D"/>
    <w:rsid w:val="00B13689"/>
    <w:rsid w:val="00B156BC"/>
    <w:rsid w:val="00B15B47"/>
    <w:rsid w:val="00B220E6"/>
    <w:rsid w:val="00B24C21"/>
    <w:rsid w:val="00B255C0"/>
    <w:rsid w:val="00B302BD"/>
    <w:rsid w:val="00B32513"/>
    <w:rsid w:val="00B332A7"/>
    <w:rsid w:val="00B40D34"/>
    <w:rsid w:val="00B524A6"/>
    <w:rsid w:val="00B62682"/>
    <w:rsid w:val="00B63D39"/>
    <w:rsid w:val="00B711EB"/>
    <w:rsid w:val="00B75401"/>
    <w:rsid w:val="00B80819"/>
    <w:rsid w:val="00B818D2"/>
    <w:rsid w:val="00B9787C"/>
    <w:rsid w:val="00BA6F2C"/>
    <w:rsid w:val="00BA709C"/>
    <w:rsid w:val="00BB2EB1"/>
    <w:rsid w:val="00BB77EF"/>
    <w:rsid w:val="00BC6D36"/>
    <w:rsid w:val="00BC788B"/>
    <w:rsid w:val="00BD28AB"/>
    <w:rsid w:val="00BE16AA"/>
    <w:rsid w:val="00BE249E"/>
    <w:rsid w:val="00BE2931"/>
    <w:rsid w:val="00BF38A1"/>
    <w:rsid w:val="00BF5A53"/>
    <w:rsid w:val="00C07141"/>
    <w:rsid w:val="00C20D4C"/>
    <w:rsid w:val="00C24159"/>
    <w:rsid w:val="00C44344"/>
    <w:rsid w:val="00C4537C"/>
    <w:rsid w:val="00C47F43"/>
    <w:rsid w:val="00C5134F"/>
    <w:rsid w:val="00C54FF2"/>
    <w:rsid w:val="00C55AE6"/>
    <w:rsid w:val="00C60133"/>
    <w:rsid w:val="00C70837"/>
    <w:rsid w:val="00C76019"/>
    <w:rsid w:val="00C859C1"/>
    <w:rsid w:val="00C86D2F"/>
    <w:rsid w:val="00C92683"/>
    <w:rsid w:val="00C93AAE"/>
    <w:rsid w:val="00CA3B58"/>
    <w:rsid w:val="00CB3569"/>
    <w:rsid w:val="00CB40C8"/>
    <w:rsid w:val="00CB4896"/>
    <w:rsid w:val="00CC0C8B"/>
    <w:rsid w:val="00CD1108"/>
    <w:rsid w:val="00CE0CCC"/>
    <w:rsid w:val="00CE5046"/>
    <w:rsid w:val="00CF39CC"/>
    <w:rsid w:val="00CF6EDA"/>
    <w:rsid w:val="00D06D0D"/>
    <w:rsid w:val="00D12508"/>
    <w:rsid w:val="00D20878"/>
    <w:rsid w:val="00D229F0"/>
    <w:rsid w:val="00D24703"/>
    <w:rsid w:val="00D352FD"/>
    <w:rsid w:val="00D42830"/>
    <w:rsid w:val="00D46DC9"/>
    <w:rsid w:val="00D46F59"/>
    <w:rsid w:val="00D51DD7"/>
    <w:rsid w:val="00D73D7E"/>
    <w:rsid w:val="00D73E69"/>
    <w:rsid w:val="00D75D86"/>
    <w:rsid w:val="00D8058A"/>
    <w:rsid w:val="00D80DA4"/>
    <w:rsid w:val="00D86E48"/>
    <w:rsid w:val="00D90C39"/>
    <w:rsid w:val="00D94A03"/>
    <w:rsid w:val="00DA2351"/>
    <w:rsid w:val="00DA5D64"/>
    <w:rsid w:val="00DB1186"/>
    <w:rsid w:val="00DB2044"/>
    <w:rsid w:val="00DC03B9"/>
    <w:rsid w:val="00DD1285"/>
    <w:rsid w:val="00DD1C29"/>
    <w:rsid w:val="00DE0408"/>
    <w:rsid w:val="00DE0467"/>
    <w:rsid w:val="00DE1055"/>
    <w:rsid w:val="00DE49D8"/>
    <w:rsid w:val="00DE5415"/>
    <w:rsid w:val="00DE5EBC"/>
    <w:rsid w:val="00DF07CD"/>
    <w:rsid w:val="00E04F7F"/>
    <w:rsid w:val="00E060EE"/>
    <w:rsid w:val="00E0777D"/>
    <w:rsid w:val="00E1419A"/>
    <w:rsid w:val="00E16A79"/>
    <w:rsid w:val="00E17675"/>
    <w:rsid w:val="00E17E2E"/>
    <w:rsid w:val="00E17F6E"/>
    <w:rsid w:val="00E23DAA"/>
    <w:rsid w:val="00E362EE"/>
    <w:rsid w:val="00E37AFC"/>
    <w:rsid w:val="00E6091F"/>
    <w:rsid w:val="00E636C5"/>
    <w:rsid w:val="00E7276D"/>
    <w:rsid w:val="00E85F7B"/>
    <w:rsid w:val="00E873AB"/>
    <w:rsid w:val="00EA3274"/>
    <w:rsid w:val="00EB2365"/>
    <w:rsid w:val="00EC18DE"/>
    <w:rsid w:val="00EC58E8"/>
    <w:rsid w:val="00EC76D6"/>
    <w:rsid w:val="00ED07C5"/>
    <w:rsid w:val="00EE2373"/>
    <w:rsid w:val="00EF36F8"/>
    <w:rsid w:val="00EF5BFB"/>
    <w:rsid w:val="00EF78B7"/>
    <w:rsid w:val="00F01623"/>
    <w:rsid w:val="00F029DE"/>
    <w:rsid w:val="00F05C1D"/>
    <w:rsid w:val="00F1426B"/>
    <w:rsid w:val="00F155B7"/>
    <w:rsid w:val="00F22937"/>
    <w:rsid w:val="00F2513F"/>
    <w:rsid w:val="00F266D7"/>
    <w:rsid w:val="00F2704F"/>
    <w:rsid w:val="00F3107E"/>
    <w:rsid w:val="00F41CF5"/>
    <w:rsid w:val="00F44501"/>
    <w:rsid w:val="00F4471C"/>
    <w:rsid w:val="00F54176"/>
    <w:rsid w:val="00F61AD0"/>
    <w:rsid w:val="00F656FF"/>
    <w:rsid w:val="00F71B3F"/>
    <w:rsid w:val="00F72F74"/>
    <w:rsid w:val="00F82373"/>
    <w:rsid w:val="00F91693"/>
    <w:rsid w:val="00F954CA"/>
    <w:rsid w:val="00F9768D"/>
    <w:rsid w:val="00FA1BCE"/>
    <w:rsid w:val="00FA421B"/>
    <w:rsid w:val="00FB321A"/>
    <w:rsid w:val="00FB344C"/>
    <w:rsid w:val="00FB581A"/>
    <w:rsid w:val="00FB72EE"/>
    <w:rsid w:val="00FB7BDA"/>
    <w:rsid w:val="00FC6581"/>
    <w:rsid w:val="00FD2191"/>
    <w:rsid w:val="00FD5B70"/>
    <w:rsid w:val="00FE1D02"/>
    <w:rsid w:val="00FF09E8"/>
    <w:rsid w:val="00FF4CE7"/>
    <w:rsid w:val="00FF7AF4"/>
    <w:rsid w:val="00FF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63C9"/>
  <w15:docId w15:val="{CEED4592-16EF-4508-94F8-3C3F1780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390C"/>
    <w:rPr>
      <w:color w:val="6B9F25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1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C29"/>
  </w:style>
  <w:style w:type="paragraph" w:styleId="Footer">
    <w:name w:val="footer"/>
    <w:basedOn w:val="Normal"/>
    <w:link w:val="FooterChar"/>
    <w:uiPriority w:val="99"/>
    <w:unhideWhenUsed/>
    <w:rsid w:val="00DD1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C29"/>
  </w:style>
  <w:style w:type="paragraph" w:styleId="BalloonText">
    <w:name w:val="Balloon Text"/>
    <w:basedOn w:val="Normal"/>
    <w:link w:val="BalloonTextChar"/>
    <w:uiPriority w:val="99"/>
    <w:semiHidden/>
    <w:unhideWhenUsed/>
    <w:rsid w:val="00113A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A1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5125A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AB48F3"/>
    <w:rPr>
      <w:color w:val="B26B02" w:themeColor="followedHyperlink"/>
      <w:u w:val="single"/>
    </w:rPr>
  </w:style>
  <w:style w:type="paragraph" w:customStyle="1" w:styleId="Topic">
    <w:name w:val="Topic"/>
    <w:basedOn w:val="Title"/>
    <w:link w:val="TopicChar"/>
    <w:autoRedefine/>
    <w:qFormat/>
    <w:rsid w:val="008B0FEB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8B0FEB"/>
    <w:rPr>
      <w:rFonts w:ascii="Assistant ExtraBold" w:eastAsiaTheme="majorEastAsia" w:hAnsi="Assistant ExtraBold" w:cstheme="majorBidi"/>
      <w:color w:val="000000" w:themeColor="text1"/>
      <w:sz w:val="56"/>
      <w:szCs w:val="56"/>
    </w:rPr>
  </w:style>
  <w:style w:type="paragraph" w:customStyle="1" w:styleId="ProjectTitle">
    <w:name w:val="Project Title"/>
    <w:basedOn w:val="Normal"/>
    <w:link w:val="ProjectTitleChar"/>
    <w:autoRedefine/>
    <w:qFormat/>
    <w:rsid w:val="008B0FEB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8B0FEB"/>
    <w:rPr>
      <w:rFonts w:ascii="Assistant" w:eastAsiaTheme="majorEastAsia" w:hAnsi="Assistant" w:cstheme="majorBidi"/>
      <w:color w:val="000000" w:themeColor="text1"/>
      <w:sz w:val="32"/>
      <w:szCs w:val="32"/>
    </w:rPr>
  </w:style>
  <w:style w:type="paragraph" w:customStyle="1" w:styleId="LISC">
    <w:name w:val="LI SC"/>
    <w:basedOn w:val="Normal"/>
    <w:link w:val="LISCChar"/>
    <w:autoRedefine/>
    <w:qFormat/>
    <w:rsid w:val="008B0FEB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8B0FEB"/>
    <w:rPr>
      <w:rFonts w:ascii="Assistant" w:hAnsi="Assistant"/>
      <w:b/>
      <w:sz w:val="24"/>
      <w:szCs w:val="24"/>
    </w:rPr>
  </w:style>
  <w:style w:type="paragraph" w:customStyle="1" w:styleId="Text">
    <w:name w:val="Text"/>
    <w:basedOn w:val="Normal"/>
    <w:link w:val="TextChar"/>
    <w:autoRedefine/>
    <w:qFormat/>
    <w:rsid w:val="00F61AD0"/>
    <w:pPr>
      <w:spacing w:after="0"/>
    </w:pPr>
    <w:rPr>
      <w:rFonts w:ascii="Assistant" w:hAnsi="Assistant"/>
      <w:color w:val="000000"/>
      <w:sz w:val="24"/>
      <w:szCs w:val="24"/>
    </w:rPr>
  </w:style>
  <w:style w:type="character" w:customStyle="1" w:styleId="TextChar">
    <w:name w:val="Text Char"/>
    <w:basedOn w:val="DefaultParagraphFont"/>
    <w:link w:val="Text"/>
    <w:rsid w:val="00F61AD0"/>
    <w:rPr>
      <w:rFonts w:ascii="Assistant" w:hAnsi="Assistant"/>
      <w:color w:val="000000"/>
      <w:sz w:val="24"/>
      <w:szCs w:val="24"/>
    </w:rPr>
  </w:style>
  <w:style w:type="paragraph" w:customStyle="1" w:styleId="Headings">
    <w:name w:val="Headings"/>
    <w:basedOn w:val="Normal"/>
    <w:link w:val="HeadingsChar"/>
    <w:autoRedefine/>
    <w:qFormat/>
    <w:rsid w:val="008B0FEB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8B0FEB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ChallengeHeadings">
    <w:name w:val="Challenge Headings"/>
    <w:basedOn w:val="Normal"/>
    <w:link w:val="ChallengeHeadingsChar"/>
    <w:qFormat/>
    <w:rsid w:val="008B0FEB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8B0FEB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Code">
    <w:name w:val="Code"/>
    <w:basedOn w:val="Normal"/>
    <w:link w:val="CodeChar"/>
    <w:autoRedefine/>
    <w:qFormat/>
    <w:rsid w:val="00D80DA4"/>
    <w:pPr>
      <w:spacing w:after="0"/>
    </w:pPr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D80DA4"/>
    <w:rPr>
      <w:rFonts w:ascii="Courier New" w:hAnsi="Courier New"/>
    </w:rPr>
  </w:style>
  <w:style w:type="paragraph" w:customStyle="1" w:styleId="04xlpa">
    <w:name w:val="_04xlpa"/>
    <w:basedOn w:val="Normal"/>
    <w:rsid w:val="00327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jsgrdq">
    <w:name w:val="jsgrdq"/>
    <w:basedOn w:val="DefaultParagraphFont"/>
    <w:rsid w:val="00327102"/>
  </w:style>
  <w:style w:type="paragraph" w:customStyle="1" w:styleId="Description">
    <w:name w:val="Description"/>
    <w:basedOn w:val="Normal"/>
    <w:link w:val="DescriptionChar"/>
    <w:qFormat/>
    <w:rsid w:val="007F67EF"/>
    <w:pPr>
      <w:jc w:val="center"/>
    </w:pPr>
    <w:rPr>
      <w:rFonts w:ascii="Assistant" w:eastAsiaTheme="majorEastAsia" w:hAnsi="Assistant"/>
      <w:sz w:val="24"/>
      <w:szCs w:val="24"/>
    </w:rPr>
  </w:style>
  <w:style w:type="character" w:customStyle="1" w:styleId="DescriptionChar">
    <w:name w:val="Description Char"/>
    <w:basedOn w:val="DefaultParagraphFont"/>
    <w:link w:val="Description"/>
    <w:rsid w:val="007F67EF"/>
    <w:rPr>
      <w:rFonts w:ascii="Assistant" w:eastAsiaTheme="majorEastAsia" w:hAnsi="Assistan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5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h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F36C71CF-AED2-443A-BF04-9907E4B60DEC}"/>
</file>

<file path=customXml/itemProps2.xml><?xml version="1.0" encoding="utf-8"?>
<ds:datastoreItem xmlns:ds="http://schemas.openxmlformats.org/officeDocument/2006/customXml" ds:itemID="{11FD4AB2-B096-4556-A59B-38A83B199F8F}"/>
</file>

<file path=customXml/itemProps3.xml><?xml version="1.0" encoding="utf-8"?>
<ds:datastoreItem xmlns:ds="http://schemas.openxmlformats.org/officeDocument/2006/customXml" ds:itemID="{4C41D04A-ECEB-40AE-BDF4-48D65C244DFB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696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Zoher P</dc:creator>
  <cp:keywords/>
  <cp:lastModifiedBy>Tasneem Poonawala</cp:lastModifiedBy>
  <cp:revision>303</cp:revision>
  <cp:lastPrinted>2017-07-19T10:38:00Z</cp:lastPrinted>
  <dcterms:created xsi:type="dcterms:W3CDTF">2019-02-03T11:36:00Z</dcterms:created>
  <dcterms:modified xsi:type="dcterms:W3CDTF">2025-05-15T05:17:00Z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0x01010075B39B53489B42418680212796A5AF66</vt:lpwstr>
  </property>
</Properties>
</file>