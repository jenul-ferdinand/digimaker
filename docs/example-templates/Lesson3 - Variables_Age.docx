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F5249B" w14:textId="6B0F61A0" w:rsidR="00864069" w:rsidRPr="00532D1E" w:rsidRDefault="00BE2D8E" w:rsidP="00532D1E">
      <w:pPr>
        <w:pStyle w:val="Topic"/>
      </w:pPr>
      <w:r>
        <w:t>Variables</w:t>
      </w:r>
    </w:p>
    <w:p w14:paraId="3F26823A" w14:textId="3B5576EC" w:rsidR="00532D1E" w:rsidRPr="00532D1E" w:rsidRDefault="001E4F2C" w:rsidP="00532D1E">
      <w:pPr>
        <w:pStyle w:val="ProjectTitle"/>
      </w:pPr>
      <w:r>
        <w:t>Your Age</w:t>
      </w:r>
    </w:p>
    <w:p w14:paraId="63382C49" w14:textId="77777777" w:rsidR="004F0FF3" w:rsidRDefault="004F0FF3" w:rsidP="004F0FF3">
      <w:pPr>
        <w:pStyle w:val="Text"/>
      </w:pPr>
      <w:bookmarkStart w:id="0" w:name="_Hlk47532702"/>
      <w:r w:rsidRPr="00614CDB">
        <w:t>Variables are like labelled boxes that have a label (name of the variable) so that we know what is stored inside (value of the variable)</w:t>
      </w:r>
      <w:r>
        <w:t xml:space="preserve">. </w:t>
      </w:r>
      <w:r w:rsidRPr="00614CDB">
        <w:t>Variables store a value &amp; the value can change</w:t>
      </w:r>
      <w:r>
        <w:t>.</w:t>
      </w:r>
    </w:p>
    <w:bookmarkEnd w:id="0"/>
    <w:p w14:paraId="7F4AD2E6" w14:textId="4E448A9B" w:rsidR="00532D1E" w:rsidRDefault="00532D1E" w:rsidP="00532D1E">
      <w:pPr>
        <w:pStyle w:val="Description"/>
      </w:pPr>
      <w:r>
        <w:t xml:space="preserve">Check out </w:t>
      </w:r>
      <w:r w:rsidR="00D100D4">
        <w:t>your age in hours, min</w:t>
      </w:r>
      <w:r w:rsidR="00BA3B64">
        <w:t>utes</w:t>
      </w:r>
      <w:r w:rsidR="00D100D4">
        <w:t>, sec</w:t>
      </w:r>
      <w:r w:rsidR="00BA3B64">
        <w:t>ond</w:t>
      </w:r>
      <w:r w:rsidR="00D100D4">
        <w:t>s and mil</w:t>
      </w:r>
      <w:r w:rsidR="00BA3B64">
        <w:t>li-</w:t>
      </w:r>
      <w:r w:rsidR="00D100D4">
        <w:t>sec</w:t>
      </w:r>
      <w:r w:rsidR="00BA3B64">
        <w:t>onds</w:t>
      </w:r>
      <w:r>
        <w:t>!</w:t>
      </w:r>
    </w:p>
    <w:p w14:paraId="36863506" w14:textId="63F969F8" w:rsidR="001A0194" w:rsidRDefault="001A0194" w:rsidP="001A0194">
      <w:pPr>
        <w:pStyle w:val="Text"/>
      </w:pPr>
      <w:r>
        <w:rPr>
          <w:noProof/>
        </w:rPr>
        <w:drawing>
          <wp:inline distT="0" distB="0" distL="0" distR="0" wp14:anchorId="4EB1210A" wp14:editId="35EA2A71">
            <wp:extent cx="1869056" cy="142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57" cy="143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826BF" w14:textId="5C753BDD" w:rsidR="00532D1E" w:rsidRPr="00532D1E" w:rsidRDefault="00532D1E" w:rsidP="00532D1E">
      <w:pPr>
        <w:pStyle w:val="Headings"/>
      </w:pPr>
      <w:r>
        <w:t>Get Ready</w:t>
      </w:r>
    </w:p>
    <w:p w14:paraId="2D3BCCA4" w14:textId="4E30CFC5" w:rsidR="00AF4281" w:rsidRPr="00532D1E" w:rsidRDefault="002F3714" w:rsidP="002F3714">
      <w:pPr>
        <w:pStyle w:val="Text"/>
        <w:numPr>
          <w:ilvl w:val="0"/>
          <w:numId w:val="31"/>
        </w:numPr>
        <w:spacing w:line="252" w:lineRule="auto"/>
      </w:pPr>
      <w:bookmarkStart w:id="1" w:name="_Hlk47707805"/>
      <w:bookmarkStart w:id="2" w:name="_Hlk47707718"/>
      <w:r w:rsidRPr="00DE740A">
        <w:rPr>
          <w:rFonts w:hint="cs"/>
          <w:b/>
          <w:bCs/>
        </w:rPr>
        <w:t>G</w:t>
      </w:r>
      <w:r w:rsidRPr="00DE740A">
        <w:rPr>
          <w:b/>
          <w:bCs/>
        </w:rPr>
        <w:t>et project</w:t>
      </w:r>
      <w:r>
        <w:t>: Click on “</w:t>
      </w:r>
      <w:r w:rsidRPr="00DE740A">
        <w:rPr>
          <w:b/>
          <w:bCs/>
        </w:rPr>
        <w:t>Code</w:t>
      </w:r>
      <w:r>
        <w:t>” and then click save</w:t>
      </w:r>
      <w:bookmarkEnd w:id="1"/>
      <w:r>
        <w:rPr>
          <w:rFonts w:hint="cs"/>
        </w:rPr>
        <w:t xml:space="preserve"> </w:t>
      </w:r>
      <w:bookmarkEnd w:id="2"/>
    </w:p>
    <w:p w14:paraId="27576838" w14:textId="328E7AF6" w:rsidR="00972089" w:rsidRPr="00532D1E" w:rsidRDefault="00532D1E" w:rsidP="00532D1E">
      <w:pPr>
        <w:pStyle w:val="Headings"/>
      </w:pPr>
      <w:r w:rsidRPr="00532D1E">
        <w:t>Add Your Code</w:t>
      </w:r>
    </w:p>
    <w:p w14:paraId="010A3A4B" w14:textId="32C224E8" w:rsidR="004C2FEC" w:rsidRPr="00532D1E" w:rsidRDefault="005334A3" w:rsidP="004C2FEC">
      <w:pPr>
        <w:pStyle w:val="Text"/>
        <w:numPr>
          <w:ilvl w:val="0"/>
          <w:numId w:val="31"/>
        </w:numPr>
      </w:pPr>
      <w:r w:rsidRPr="007B5939">
        <w:rPr>
          <w:b/>
          <w:bCs/>
        </w:rPr>
        <w:t xml:space="preserve">Section </w:t>
      </w:r>
      <w:r>
        <w:rPr>
          <w:b/>
          <w:bCs/>
        </w:rPr>
        <w:t>&lt;</w:t>
      </w:r>
      <w:r w:rsidRPr="004F0CD3">
        <w:rPr>
          <w:b/>
          <w:bCs/>
        </w:rPr>
        <w:t>script</w:t>
      </w:r>
      <w:r>
        <w:rPr>
          <w:b/>
          <w:bCs/>
        </w:rPr>
        <w:t>&gt;</w:t>
      </w:r>
      <w:r>
        <w:t>: A</w:t>
      </w:r>
      <w:r w:rsidR="004C2FEC" w:rsidRPr="00532D1E">
        <w:t>dd function “</w:t>
      </w:r>
      <w:r w:rsidR="004C2FEC">
        <w:rPr>
          <w:b/>
          <w:bCs/>
        </w:rPr>
        <w:t>show</w:t>
      </w:r>
      <w:r w:rsidR="004C2FEC" w:rsidRPr="00532D1E">
        <w:t xml:space="preserve">” to </w:t>
      </w:r>
      <w:r w:rsidR="004C2FEC">
        <w:t xml:space="preserve">show your age in </w:t>
      </w:r>
      <w:r w:rsidR="00274621">
        <w:t>milli seconds</w:t>
      </w:r>
    </w:p>
    <w:p w14:paraId="1C591C50" w14:textId="77777777" w:rsidR="00274621" w:rsidRDefault="00274621" w:rsidP="00274621">
      <w:pPr>
        <w:pStyle w:val="Code"/>
      </w:pPr>
      <w:r>
        <w:t xml:space="preserve">function </w:t>
      </w:r>
      <w:proofErr w:type="gramStart"/>
      <w:r>
        <w:t>show(</w:t>
      </w:r>
      <w:proofErr w:type="gramEnd"/>
      <w:r>
        <w:t>){</w:t>
      </w:r>
    </w:p>
    <w:p w14:paraId="219FF5A4" w14:textId="77777777" w:rsidR="00274621" w:rsidRDefault="00274621" w:rsidP="00274621">
      <w:pPr>
        <w:pStyle w:val="Code"/>
      </w:pPr>
      <w:r>
        <w:tab/>
        <w:t xml:space="preserve">var mins, hours, </w:t>
      </w:r>
      <w:proofErr w:type="gramStart"/>
      <w:r>
        <w:t>seconds;</w:t>
      </w:r>
      <w:proofErr w:type="gramEnd"/>
    </w:p>
    <w:p w14:paraId="109F607C" w14:textId="77777777" w:rsidR="00274621" w:rsidRDefault="00274621" w:rsidP="00274621">
      <w:pPr>
        <w:pStyle w:val="Code"/>
      </w:pPr>
      <w:r>
        <w:tab/>
        <w:t xml:space="preserve">var </w:t>
      </w:r>
      <w:proofErr w:type="spellStart"/>
      <w:r>
        <w:t>forSec</w:t>
      </w:r>
      <w:proofErr w:type="spellEnd"/>
      <w:r>
        <w:t xml:space="preserve">=1000, </w:t>
      </w:r>
      <w:proofErr w:type="spellStart"/>
      <w:r>
        <w:t>forMin</w:t>
      </w:r>
      <w:proofErr w:type="spellEnd"/>
      <w:r>
        <w:t xml:space="preserve">=60*1000, </w:t>
      </w:r>
      <w:proofErr w:type="spellStart"/>
      <w:r>
        <w:t>forHour</w:t>
      </w:r>
      <w:proofErr w:type="spellEnd"/>
      <w:r>
        <w:t>=60*60*</w:t>
      </w:r>
      <w:proofErr w:type="gramStart"/>
      <w:r>
        <w:t>1000;</w:t>
      </w:r>
      <w:proofErr w:type="gramEnd"/>
    </w:p>
    <w:p w14:paraId="4D452899" w14:textId="77777777" w:rsidR="00274621" w:rsidRDefault="00274621" w:rsidP="00274621">
      <w:pPr>
        <w:pStyle w:val="Code"/>
      </w:pPr>
      <w:r>
        <w:tab/>
        <w:t xml:space="preserve">var x = </w:t>
      </w:r>
      <w:proofErr w:type="spellStart"/>
      <w:proofErr w:type="gramStart"/>
      <w:r>
        <w:t>document.getElementById</w:t>
      </w:r>
      <w:proofErr w:type="spellEnd"/>
      <w:proofErr w:type="gramEnd"/>
      <w:r>
        <w:t>("Choice");</w:t>
      </w:r>
    </w:p>
    <w:p w14:paraId="71334E38" w14:textId="77777777" w:rsidR="00274621" w:rsidRDefault="00274621" w:rsidP="00274621">
      <w:pPr>
        <w:pStyle w:val="Code"/>
      </w:pPr>
      <w:r>
        <w:tab/>
      </w:r>
      <w:proofErr w:type="gramStart"/>
      <w:r>
        <w:t>calc(</w:t>
      </w:r>
      <w:proofErr w:type="gramEnd"/>
      <w:r>
        <w:t xml:space="preserve">); </w:t>
      </w:r>
      <w:r>
        <w:tab/>
      </w:r>
    </w:p>
    <w:p w14:paraId="584CB5F9" w14:textId="77777777" w:rsidR="00274621" w:rsidRDefault="00274621" w:rsidP="00274621">
      <w:pPr>
        <w:pStyle w:val="Code"/>
      </w:pPr>
      <w:r>
        <w:tab/>
        <w:t>if (</w:t>
      </w:r>
      <w:proofErr w:type="spellStart"/>
      <w:proofErr w:type="gramStart"/>
      <w:r>
        <w:t>x.selectedIndex</w:t>
      </w:r>
      <w:proofErr w:type="spellEnd"/>
      <w:proofErr w:type="gramEnd"/>
      <w:r>
        <w:t xml:space="preserve"> == 0) {</w:t>
      </w:r>
    </w:p>
    <w:p w14:paraId="11EE0693" w14:textId="77777777" w:rsidR="00274621" w:rsidRDefault="00274621" w:rsidP="00274621">
      <w:pPr>
        <w:pStyle w:val="Code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proofErr w:type="gramEnd"/>
      <w:r>
        <w:t>("Age").</w:t>
      </w:r>
      <w:proofErr w:type="spellStart"/>
      <w:r>
        <w:t>innerHTML</w:t>
      </w:r>
      <w:proofErr w:type="spellEnd"/>
      <w:r>
        <w:t xml:space="preserve"> = "You are " + </w:t>
      </w:r>
      <w:proofErr w:type="spellStart"/>
      <w:r>
        <w:t>Math.floor</w:t>
      </w:r>
      <w:proofErr w:type="spellEnd"/>
      <w:r>
        <w:t>(</w:t>
      </w:r>
      <w:proofErr w:type="spellStart"/>
      <w:r>
        <w:t>mil_seconds</w:t>
      </w:r>
      <w:proofErr w:type="spellEnd"/>
      <w:r>
        <w:t>) + " milli seconds old!"</w:t>
      </w:r>
    </w:p>
    <w:p w14:paraId="737EE534" w14:textId="77777777" w:rsidR="00274621" w:rsidRDefault="00274621" w:rsidP="00274621">
      <w:pPr>
        <w:pStyle w:val="Code"/>
      </w:pPr>
      <w:r>
        <w:tab/>
        <w:t>}</w:t>
      </w:r>
    </w:p>
    <w:p w14:paraId="70626493" w14:textId="662BF7BF" w:rsidR="004C2FEC" w:rsidRDefault="00274621" w:rsidP="00274621">
      <w:pPr>
        <w:pStyle w:val="Code"/>
      </w:pPr>
      <w:r>
        <w:t>}</w:t>
      </w:r>
    </w:p>
    <w:p w14:paraId="4D2FFC28" w14:textId="0F3414EF" w:rsidR="003D0D4E" w:rsidRDefault="00532D1E" w:rsidP="00532D1E">
      <w:pPr>
        <w:pStyle w:val="Headings"/>
      </w:pPr>
      <w:r w:rsidRPr="00532D1E">
        <w:t>Try It Out!</w:t>
      </w:r>
    </w:p>
    <w:p w14:paraId="5C13BFFB" w14:textId="221609E3" w:rsidR="00532D1E" w:rsidRPr="00532D1E" w:rsidRDefault="00996896" w:rsidP="004C2FEC">
      <w:pPr>
        <w:pStyle w:val="Text"/>
        <w:numPr>
          <w:ilvl w:val="0"/>
          <w:numId w:val="31"/>
        </w:numPr>
      </w:pPr>
      <w:r w:rsidRPr="00CE5E29">
        <w:t xml:space="preserve">Click on </w:t>
      </w:r>
      <w:r w:rsidRPr="000D5D0C">
        <w:rPr>
          <w:b/>
          <w:bCs/>
        </w:rPr>
        <w:t>Save</w:t>
      </w:r>
      <w:r>
        <w:t xml:space="preserve">. Click on </w:t>
      </w:r>
      <w:r w:rsidRPr="000D5D0C">
        <w:rPr>
          <w:b/>
          <w:bCs/>
        </w:rPr>
        <w:t>Run</w:t>
      </w:r>
      <w:r>
        <w:t>.</w:t>
      </w:r>
    </w:p>
    <w:p w14:paraId="63970CB8" w14:textId="42117F82" w:rsidR="005F1EAE" w:rsidRPr="00532D1E" w:rsidRDefault="00512B30" w:rsidP="008829DC">
      <w:pPr>
        <w:pStyle w:val="ProjectTitle"/>
      </w:pPr>
      <w:r w:rsidRPr="00532D1E">
        <w:t>Challenge!</w:t>
      </w:r>
    </w:p>
    <w:p w14:paraId="3FD36D8B" w14:textId="5803BFE6" w:rsidR="00532D1E" w:rsidRPr="00532D1E" w:rsidRDefault="00CA028B" w:rsidP="00233918">
      <w:pPr>
        <w:pStyle w:val="ChallengeHeadings"/>
      </w:pPr>
      <w:r>
        <w:t xml:space="preserve">Show in </w:t>
      </w:r>
      <w:r w:rsidR="006061CF">
        <w:t>seconds</w:t>
      </w:r>
    </w:p>
    <w:p w14:paraId="04ECF31E" w14:textId="24ACF4F2" w:rsidR="00CA028B" w:rsidRDefault="00CA028B" w:rsidP="00532D1E">
      <w:pPr>
        <w:pStyle w:val="Text"/>
      </w:pPr>
      <w:r>
        <w:t xml:space="preserve">Show your age in </w:t>
      </w:r>
      <w:r w:rsidR="00FA7785">
        <w:t>seconds</w:t>
      </w:r>
    </w:p>
    <w:p w14:paraId="46453C6A" w14:textId="256AC697" w:rsidR="00CA028B" w:rsidRDefault="00CA028B" w:rsidP="00B76D53">
      <w:pPr>
        <w:pStyle w:val="Text"/>
      </w:pPr>
      <w:r>
        <w:t>Hint: Add an else if statement to your code</w:t>
      </w:r>
    </w:p>
    <w:p w14:paraId="0A6954C1" w14:textId="77777777" w:rsidR="00FA7785" w:rsidRDefault="26A49C25" w:rsidP="00FA7785">
      <w:pPr>
        <w:pStyle w:val="Code"/>
      </w:pPr>
      <w:r w:rsidRPr="00532D1E">
        <w:t xml:space="preserve"> </w:t>
      </w:r>
      <w:r w:rsidR="00CA028B">
        <w:tab/>
      </w:r>
      <w:r w:rsidR="00FA7785">
        <w:t>else if (</w:t>
      </w:r>
      <w:proofErr w:type="spellStart"/>
      <w:proofErr w:type="gramStart"/>
      <w:r w:rsidR="00FA7785">
        <w:t>x.selectedIndex</w:t>
      </w:r>
      <w:proofErr w:type="spellEnd"/>
      <w:proofErr w:type="gramEnd"/>
      <w:r w:rsidR="00FA7785">
        <w:t xml:space="preserve"> == 1) {</w:t>
      </w:r>
    </w:p>
    <w:p w14:paraId="05E525B1" w14:textId="77777777" w:rsidR="00FA7785" w:rsidRDefault="00FA7785" w:rsidP="00FA7785">
      <w:pPr>
        <w:pStyle w:val="Code"/>
      </w:pPr>
      <w:r>
        <w:tab/>
      </w:r>
      <w:r>
        <w:tab/>
        <w:t xml:space="preserve">seconds = </w:t>
      </w:r>
      <w:proofErr w:type="spellStart"/>
      <w:r>
        <w:t>mil_seconds</w:t>
      </w:r>
      <w:proofErr w:type="spellEnd"/>
      <w:r>
        <w:t>/</w:t>
      </w:r>
      <w:proofErr w:type="spellStart"/>
      <w:proofErr w:type="gramStart"/>
      <w:r>
        <w:t>forSec</w:t>
      </w:r>
      <w:proofErr w:type="spellEnd"/>
      <w:r>
        <w:t>;</w:t>
      </w:r>
      <w:proofErr w:type="gramEnd"/>
    </w:p>
    <w:p w14:paraId="42E3A5E8" w14:textId="77777777" w:rsidR="00FA7785" w:rsidRDefault="00FA7785" w:rsidP="00FA7785">
      <w:pPr>
        <w:pStyle w:val="Code"/>
      </w:pPr>
      <w:r>
        <w:lastRenderedPageBreak/>
        <w:tab/>
      </w:r>
      <w:r>
        <w:tab/>
      </w:r>
      <w:proofErr w:type="spellStart"/>
      <w:proofErr w:type="gramStart"/>
      <w:r>
        <w:t>document.getElementById</w:t>
      </w:r>
      <w:proofErr w:type="spellEnd"/>
      <w:proofErr w:type="gramEnd"/>
      <w:r>
        <w:t>("Age").</w:t>
      </w:r>
      <w:proofErr w:type="spellStart"/>
      <w:r>
        <w:t>innerHTML</w:t>
      </w:r>
      <w:proofErr w:type="spellEnd"/>
      <w:r>
        <w:t xml:space="preserve"> = "You are " + </w:t>
      </w:r>
      <w:proofErr w:type="spellStart"/>
      <w:r>
        <w:t>Math.floor</w:t>
      </w:r>
      <w:proofErr w:type="spellEnd"/>
      <w:r>
        <w:t>(seconds) + " seconds old!"</w:t>
      </w:r>
    </w:p>
    <w:p w14:paraId="370B2BC1" w14:textId="32608E5F" w:rsidR="26A49C25" w:rsidRPr="00532D1E" w:rsidRDefault="00FA7785" w:rsidP="00FA7785">
      <w:pPr>
        <w:pStyle w:val="Code"/>
      </w:pPr>
      <w:r>
        <w:tab/>
        <w:t>}</w:t>
      </w:r>
    </w:p>
    <w:p w14:paraId="2DA30074" w14:textId="1A034FC7" w:rsidR="0090213E" w:rsidRPr="00532D1E" w:rsidRDefault="00E77A00" w:rsidP="0090213E">
      <w:pPr>
        <w:pStyle w:val="ChallengeHeadings"/>
      </w:pPr>
      <w:r>
        <w:t xml:space="preserve">Show in </w:t>
      </w:r>
      <w:r w:rsidR="006061CF">
        <w:t>minutes</w:t>
      </w:r>
    </w:p>
    <w:p w14:paraId="07CC0B42" w14:textId="2EA06B28" w:rsidR="0090213E" w:rsidRPr="00532D1E" w:rsidRDefault="00E77A00" w:rsidP="0090213E">
      <w:pPr>
        <w:pStyle w:val="Text"/>
      </w:pPr>
      <w:r>
        <w:t xml:space="preserve">Show your age in </w:t>
      </w:r>
      <w:r w:rsidR="00426DEF">
        <w:t>minutes</w:t>
      </w:r>
      <w:r w:rsidR="0090213E" w:rsidRPr="00532D1E">
        <w:t xml:space="preserve"> </w:t>
      </w:r>
    </w:p>
    <w:p w14:paraId="1981FDCA" w14:textId="16B41D99" w:rsidR="00532D1E" w:rsidRPr="00532D1E" w:rsidRDefault="00527EBD" w:rsidP="00233918">
      <w:pPr>
        <w:pStyle w:val="ChallengeHeadings"/>
      </w:pPr>
      <w:r>
        <w:t xml:space="preserve">Show in </w:t>
      </w:r>
      <w:r w:rsidR="006061CF">
        <w:t>hours</w:t>
      </w:r>
    </w:p>
    <w:p w14:paraId="354BC9EE" w14:textId="11615E9E" w:rsidR="26A49C25" w:rsidRDefault="00527EBD" w:rsidP="00532D1E">
      <w:pPr>
        <w:pStyle w:val="Text"/>
      </w:pPr>
      <w:r>
        <w:t xml:space="preserve">Show your age in </w:t>
      </w:r>
      <w:r w:rsidR="00426DEF">
        <w:t>hours</w:t>
      </w:r>
      <w:r w:rsidR="26A49C25" w:rsidRPr="00532D1E">
        <w:t xml:space="preserve"> </w:t>
      </w:r>
    </w:p>
    <w:p w14:paraId="08138A53" w14:textId="77777777" w:rsidR="007C6AB5" w:rsidRDefault="007C6AB5" w:rsidP="007C6AB5">
      <w:pPr>
        <w:pStyle w:val="ChallengeHeadings"/>
      </w:pPr>
      <w:bookmarkStart w:id="3" w:name="_Hlk125626436"/>
      <w:r>
        <w:t>Greetings – New Project</w:t>
      </w:r>
    </w:p>
    <w:bookmarkEnd w:id="3"/>
    <w:p w14:paraId="5F778AC5" w14:textId="4DF0BE6E" w:rsidR="007C6AB5" w:rsidRPr="00532D1E" w:rsidRDefault="007C6AB5" w:rsidP="007C6AB5">
      <w:pPr>
        <w:spacing w:after="0"/>
      </w:pPr>
      <w:r>
        <w:rPr>
          <w:rFonts w:ascii="Assistant" w:hAnsi="Assistant"/>
          <w:sz w:val="24"/>
          <w:szCs w:val="24"/>
        </w:rPr>
        <w:t xml:space="preserve">Get system </w:t>
      </w:r>
      <w:proofErr w:type="gramStart"/>
      <w:r>
        <w:rPr>
          <w:rFonts w:ascii="Assistant" w:hAnsi="Assistant"/>
          <w:sz w:val="24"/>
          <w:szCs w:val="24"/>
        </w:rPr>
        <w:t>date</w:t>
      </w:r>
      <w:proofErr w:type="gramEnd"/>
      <w:r w:rsidR="009D3B32">
        <w:rPr>
          <w:rFonts w:ascii="Assistant" w:hAnsi="Assistant"/>
          <w:sz w:val="24"/>
          <w:szCs w:val="24"/>
        </w:rPr>
        <w:t xml:space="preserve">. If </w:t>
      </w:r>
      <w:r w:rsidR="00A11AB4">
        <w:rPr>
          <w:rFonts w:ascii="Assistant" w:hAnsi="Assistant"/>
          <w:sz w:val="24"/>
          <w:szCs w:val="24"/>
        </w:rPr>
        <w:t>day is 5, print message “Happy Birthday”. Else, print “Not your day yet”</w:t>
      </w:r>
    </w:p>
    <w:p w14:paraId="6AA21DBD" w14:textId="6F00B223" w:rsidR="008B4C8F" w:rsidRDefault="008B4C8F" w:rsidP="008B4C8F">
      <w:pPr>
        <w:pStyle w:val="ProjectTitle"/>
      </w:pPr>
      <w:r>
        <w:t>Test Yourself!</w:t>
      </w:r>
    </w:p>
    <w:p w14:paraId="657D49C1" w14:textId="77777777" w:rsidR="00A55B9A" w:rsidRDefault="00A55B9A" w:rsidP="00A55B9A">
      <w:pPr>
        <w:pStyle w:val="Text"/>
      </w:pPr>
      <w:r>
        <w:t>What will this code do?</w:t>
      </w:r>
    </w:p>
    <w:p w14:paraId="12836328" w14:textId="77777777" w:rsidR="00A55B9A" w:rsidRDefault="00A55B9A" w:rsidP="00A55B9A">
      <w:pPr>
        <w:pStyle w:val="Code"/>
      </w:pPr>
      <w:r>
        <w:t xml:space="preserve">function </w:t>
      </w:r>
      <w:proofErr w:type="gramStart"/>
      <w:r>
        <w:t>print(</w:t>
      </w:r>
      <w:proofErr w:type="gramEnd"/>
      <w:r>
        <w:t xml:space="preserve">){ </w:t>
      </w:r>
    </w:p>
    <w:p w14:paraId="557FBA8A" w14:textId="77777777" w:rsidR="00A55B9A" w:rsidRDefault="00A55B9A" w:rsidP="00A55B9A">
      <w:pPr>
        <w:pStyle w:val="Code"/>
        <w:ind w:firstLine="708"/>
      </w:pPr>
      <w:proofErr w:type="spellStart"/>
      <w:proofErr w:type="gramStart"/>
      <w:r>
        <w:t>document.getElementById</w:t>
      </w:r>
      <w:proofErr w:type="spellEnd"/>
      <w:proofErr w:type="gramEnd"/>
      <w:r>
        <w:t>("Show").</w:t>
      </w:r>
      <w:proofErr w:type="spellStart"/>
      <w:r>
        <w:t>innerHTML</w:t>
      </w:r>
      <w:proofErr w:type="spellEnd"/>
      <w:r>
        <w:t xml:space="preserve"> = "I see Lucy!" </w:t>
      </w:r>
    </w:p>
    <w:p w14:paraId="70EC5725" w14:textId="20242523" w:rsidR="008B4C8F" w:rsidRDefault="00A55B9A" w:rsidP="00A55B9A">
      <w:pPr>
        <w:pStyle w:val="Code"/>
      </w:pPr>
      <w:r>
        <w:t>}</w:t>
      </w:r>
    </w:p>
    <w:p w14:paraId="45C0EAEB" w14:textId="56C6F427" w:rsidR="00A55B9A" w:rsidRPr="001D3D1A" w:rsidRDefault="004F0FF3" w:rsidP="00A55B9A">
      <w:pPr>
        <w:pStyle w:val="Headings"/>
      </w:pPr>
      <w:r>
        <w:t>Fun Fact</w:t>
      </w:r>
    </w:p>
    <w:p w14:paraId="7B4F40E8" w14:textId="2272633C" w:rsidR="00A55B9A" w:rsidRPr="008B4C8F" w:rsidRDefault="004F0FF3" w:rsidP="00A55B9A">
      <w:pPr>
        <w:pStyle w:val="Text"/>
      </w:pPr>
      <w:r w:rsidRPr="00174470">
        <w:t>JavaScript provides Date object to work with date &amp; time, including</w:t>
      </w:r>
      <w:r>
        <w:t xml:space="preserve"> get and set date in </w:t>
      </w:r>
      <w:r w:rsidRPr="00174470">
        <w:t>days, months, years, hours, minutes, seconds, and milliseconds.</w:t>
      </w:r>
    </w:p>
    <w:sectPr w:rsidR="00A55B9A" w:rsidRPr="008B4C8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101B7E" w14:textId="77777777" w:rsidR="00087B9E" w:rsidRDefault="00087B9E">
      <w:pPr>
        <w:spacing w:after="0" w:line="240" w:lineRule="auto"/>
      </w:pPr>
      <w:r>
        <w:separator/>
      </w:r>
    </w:p>
  </w:endnote>
  <w:endnote w:type="continuationSeparator" w:id="0">
    <w:p w14:paraId="72974B00" w14:textId="77777777" w:rsidR="00087B9E" w:rsidRDefault="00087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ssistant">
    <w:altName w:val="Arial"/>
    <w:charset w:val="B1"/>
    <w:family w:val="auto"/>
    <w:pitch w:val="variable"/>
    <w:sig w:usb0="A00008FF" w:usb1="4000204B" w:usb2="00000000" w:usb3="00000000" w:csb0="00000021" w:csb1="00000000"/>
  </w:font>
  <w:font w:name="Assistant ExtraBold">
    <w:altName w:val="Assistant ExtraBold"/>
    <w:charset w:val="B1"/>
    <w:family w:val="auto"/>
    <w:pitch w:val="variable"/>
    <w:sig w:usb0="A00008FF" w:usb1="4000204B" w:usb2="00000000" w:usb3="00000000" w:csb0="0000002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AF2B02" w14:textId="670BA41D" w:rsidR="001A4E86" w:rsidRPr="003D0D4E" w:rsidRDefault="003D0D4E" w:rsidP="003D0D4E">
    <w:pPr>
      <w:pStyle w:val="Footer"/>
      <w:rPr>
        <w:rFonts w:ascii="Book Antiqua" w:hAnsi="Book Antiqua"/>
        <w:sz w:val="20"/>
        <w:szCs w:val="20"/>
      </w:rPr>
    </w:pPr>
    <w:r w:rsidRPr="003D0D4E">
      <w:rPr>
        <w:rFonts w:ascii="Book Antiqua" w:hAnsi="Book Antiqua"/>
        <w:sz w:val="20"/>
        <w:szCs w:val="20"/>
      </w:rPr>
      <w:tab/>
    </w:r>
    <w:sdt>
      <w:sdtPr>
        <w:rPr>
          <w:rFonts w:ascii="Book Antiqua" w:hAnsi="Book Antiqua"/>
          <w:sz w:val="20"/>
          <w:szCs w:val="20"/>
        </w:rPr>
        <w:id w:val="10798694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A4E86" w:rsidRPr="003D0D4E">
          <w:rPr>
            <w:rFonts w:ascii="Book Antiqua" w:hAnsi="Book Antiqua"/>
            <w:sz w:val="20"/>
            <w:szCs w:val="20"/>
          </w:rPr>
          <w:fldChar w:fldCharType="begin"/>
        </w:r>
        <w:r w:rsidR="001A4E86" w:rsidRPr="003D0D4E">
          <w:rPr>
            <w:rFonts w:ascii="Book Antiqua" w:hAnsi="Book Antiqua"/>
            <w:sz w:val="20"/>
            <w:szCs w:val="20"/>
          </w:rPr>
          <w:instrText xml:space="preserve"> PAGE   \* MERGEFORMAT </w:instrText>
        </w:r>
        <w:r w:rsidR="001A4E86" w:rsidRPr="003D0D4E">
          <w:rPr>
            <w:rFonts w:ascii="Book Antiqua" w:hAnsi="Book Antiqua"/>
            <w:sz w:val="20"/>
            <w:szCs w:val="20"/>
          </w:rPr>
          <w:fldChar w:fldCharType="separate"/>
        </w:r>
        <w:r w:rsidR="00836523" w:rsidRPr="003D0D4E">
          <w:rPr>
            <w:rFonts w:ascii="Book Antiqua" w:hAnsi="Book Antiqua"/>
            <w:noProof/>
            <w:sz w:val="20"/>
            <w:szCs w:val="20"/>
          </w:rPr>
          <w:t>1</w:t>
        </w:r>
        <w:r w:rsidR="001A4E86" w:rsidRPr="003D0D4E">
          <w:rPr>
            <w:rFonts w:ascii="Book Antiqua" w:hAnsi="Book Antiqua"/>
            <w:noProof/>
            <w:sz w:val="20"/>
            <w:szCs w:val="20"/>
          </w:rPr>
          <w:fldChar w:fldCharType="end"/>
        </w:r>
        <w:r w:rsidRPr="003D0D4E">
          <w:rPr>
            <w:rFonts w:ascii="Book Antiqua" w:hAnsi="Book Antiqua"/>
            <w:noProof/>
            <w:sz w:val="20"/>
            <w:szCs w:val="20"/>
          </w:rPr>
          <w:tab/>
        </w:r>
        <w:r w:rsidRPr="003D0D4E">
          <w:rPr>
            <w:rFonts w:ascii="Book Antiqua" w:hAnsi="Book Antiqua"/>
            <w:sz w:val="20"/>
            <w:szCs w:val="20"/>
          </w:rPr>
          <w:t>Level: Javascript-</w:t>
        </w:r>
        <w:r w:rsidR="0010612C">
          <w:rPr>
            <w:rFonts w:ascii="Book Antiqua" w:hAnsi="Book Antiqua"/>
            <w:sz w:val="20"/>
            <w:szCs w:val="20"/>
          </w:rPr>
          <w:t>2</w:t>
        </w:r>
      </w:sdtContent>
    </w:sdt>
  </w:p>
  <w:p w14:paraId="0B11D035" w14:textId="77777777" w:rsidR="001A4E86" w:rsidRDefault="001A4E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BD4FB7" w14:textId="77777777" w:rsidR="00087B9E" w:rsidRDefault="00087B9E">
      <w:pPr>
        <w:spacing w:after="0" w:line="240" w:lineRule="auto"/>
      </w:pPr>
      <w:r>
        <w:separator/>
      </w:r>
    </w:p>
  </w:footnote>
  <w:footnote w:type="continuationSeparator" w:id="0">
    <w:p w14:paraId="31F31713" w14:textId="77777777" w:rsidR="00087B9E" w:rsidRDefault="00087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F343F" w14:textId="77777777" w:rsidR="00A11AB4" w:rsidRDefault="00566755">
    <w:pPr>
      <w:pStyle w:val="Header"/>
    </w:pPr>
    <w:r>
      <w:rPr>
        <w:noProof/>
        <w:lang w:val="en-AU" w:eastAsia="en-AU"/>
      </w:rPr>
      <w:drawing>
        <wp:inline distT="0" distB="0" distL="0" distR="0" wp14:anchorId="54FD461D" wp14:editId="1377B7AE">
          <wp:extent cx="1495407" cy="9239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ROON_DIGIMAKER with tagli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31" cy="934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92BA9"/>
    <w:multiLevelType w:val="hybridMultilevel"/>
    <w:tmpl w:val="B88EB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41A6C"/>
    <w:multiLevelType w:val="hybridMultilevel"/>
    <w:tmpl w:val="E9FE61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5893EC2"/>
    <w:multiLevelType w:val="hybridMultilevel"/>
    <w:tmpl w:val="978C4F9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176D7"/>
    <w:multiLevelType w:val="hybridMultilevel"/>
    <w:tmpl w:val="EF0E8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45DAE"/>
    <w:multiLevelType w:val="hybridMultilevel"/>
    <w:tmpl w:val="2E805B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984283"/>
    <w:multiLevelType w:val="hybridMultilevel"/>
    <w:tmpl w:val="862A640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02D07"/>
    <w:multiLevelType w:val="hybridMultilevel"/>
    <w:tmpl w:val="69149160"/>
    <w:lvl w:ilvl="0" w:tplc="7AAA67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CA08CA"/>
    <w:multiLevelType w:val="hybridMultilevel"/>
    <w:tmpl w:val="D366A67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463F03"/>
    <w:multiLevelType w:val="hybridMultilevel"/>
    <w:tmpl w:val="902EBA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C6AE9"/>
    <w:multiLevelType w:val="hybridMultilevel"/>
    <w:tmpl w:val="CE8C8FA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8F4CE5"/>
    <w:multiLevelType w:val="hybridMultilevel"/>
    <w:tmpl w:val="5060EB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4C0A81"/>
    <w:multiLevelType w:val="hybridMultilevel"/>
    <w:tmpl w:val="63A08E4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81C2A"/>
    <w:multiLevelType w:val="hybridMultilevel"/>
    <w:tmpl w:val="BD785A42"/>
    <w:lvl w:ilvl="0" w:tplc="BE6CDBA4">
      <w:start w:val="1"/>
      <w:numFmt w:val="lowerRoman"/>
      <w:lvlText w:val="%1)"/>
      <w:lvlJc w:val="left"/>
      <w:pPr>
        <w:ind w:left="1080" w:hanging="72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E82AAB"/>
    <w:multiLevelType w:val="hybridMultilevel"/>
    <w:tmpl w:val="437AF1B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4F015B"/>
    <w:multiLevelType w:val="hybridMultilevel"/>
    <w:tmpl w:val="592A03F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B435DE"/>
    <w:multiLevelType w:val="hybridMultilevel"/>
    <w:tmpl w:val="D366A67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1E1E9A"/>
    <w:multiLevelType w:val="hybridMultilevel"/>
    <w:tmpl w:val="08AC12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85AA5"/>
    <w:multiLevelType w:val="hybridMultilevel"/>
    <w:tmpl w:val="CEF666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3F036A"/>
    <w:multiLevelType w:val="hybridMultilevel"/>
    <w:tmpl w:val="926A524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0362C2"/>
    <w:multiLevelType w:val="hybridMultilevel"/>
    <w:tmpl w:val="E22688A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927587"/>
    <w:multiLevelType w:val="hybridMultilevel"/>
    <w:tmpl w:val="F0C2D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553337">
    <w:abstractNumId w:val="2"/>
  </w:num>
  <w:num w:numId="2" w16cid:durableId="16145109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5437765">
    <w:abstractNumId w:val="2"/>
  </w:num>
  <w:num w:numId="4" w16cid:durableId="18941556">
    <w:abstractNumId w:val="2"/>
  </w:num>
  <w:num w:numId="5" w16cid:durableId="668336553">
    <w:abstractNumId w:val="2"/>
  </w:num>
  <w:num w:numId="6" w16cid:durableId="1349478517">
    <w:abstractNumId w:val="2"/>
  </w:num>
  <w:num w:numId="7" w16cid:durableId="1429691806">
    <w:abstractNumId w:val="2"/>
  </w:num>
  <w:num w:numId="8" w16cid:durableId="359667265">
    <w:abstractNumId w:val="2"/>
  </w:num>
  <w:num w:numId="9" w16cid:durableId="2090737667">
    <w:abstractNumId w:val="2"/>
  </w:num>
  <w:num w:numId="10" w16cid:durableId="1838300864">
    <w:abstractNumId w:val="2"/>
  </w:num>
  <w:num w:numId="11" w16cid:durableId="1240944252">
    <w:abstractNumId w:val="2"/>
  </w:num>
  <w:num w:numId="12" w16cid:durableId="1601983988">
    <w:abstractNumId w:val="2"/>
  </w:num>
  <w:num w:numId="13" w16cid:durableId="615018430">
    <w:abstractNumId w:val="12"/>
  </w:num>
  <w:num w:numId="14" w16cid:durableId="682366097">
    <w:abstractNumId w:val="14"/>
  </w:num>
  <w:num w:numId="15" w16cid:durableId="967008451">
    <w:abstractNumId w:val="20"/>
  </w:num>
  <w:num w:numId="16" w16cid:durableId="621304940">
    <w:abstractNumId w:val="20"/>
  </w:num>
  <w:num w:numId="17" w16cid:durableId="90703465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67555892">
    <w:abstractNumId w:val="6"/>
  </w:num>
  <w:num w:numId="19" w16cid:durableId="871502276">
    <w:abstractNumId w:val="4"/>
  </w:num>
  <w:num w:numId="20" w16cid:durableId="1175530441">
    <w:abstractNumId w:val="1"/>
  </w:num>
  <w:num w:numId="21" w16cid:durableId="213349446">
    <w:abstractNumId w:val="9"/>
  </w:num>
  <w:num w:numId="22" w16cid:durableId="1880891265">
    <w:abstractNumId w:val="5"/>
  </w:num>
  <w:num w:numId="23" w16cid:durableId="488252632">
    <w:abstractNumId w:val="8"/>
  </w:num>
  <w:num w:numId="24" w16cid:durableId="686642388">
    <w:abstractNumId w:val="16"/>
  </w:num>
  <w:num w:numId="25" w16cid:durableId="67508858">
    <w:abstractNumId w:val="15"/>
  </w:num>
  <w:num w:numId="26" w16cid:durableId="669599631">
    <w:abstractNumId w:val="21"/>
  </w:num>
  <w:num w:numId="27" w16cid:durableId="1777672647">
    <w:abstractNumId w:val="0"/>
  </w:num>
  <w:num w:numId="28" w16cid:durableId="5822258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58210748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87665288">
    <w:abstractNumId w:val="17"/>
  </w:num>
  <w:num w:numId="31" w16cid:durableId="497423232">
    <w:abstractNumId w:val="10"/>
  </w:num>
  <w:num w:numId="32" w16cid:durableId="1144350100">
    <w:abstractNumId w:val="7"/>
  </w:num>
  <w:num w:numId="33" w16cid:durableId="1353802104">
    <w:abstractNumId w:val="18"/>
  </w:num>
  <w:num w:numId="34" w16cid:durableId="288634375">
    <w:abstractNumId w:val="19"/>
  </w:num>
  <w:num w:numId="35" w16cid:durableId="2087607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9D8"/>
    <w:rsid w:val="000021DC"/>
    <w:rsid w:val="000046E2"/>
    <w:rsid w:val="000063ED"/>
    <w:rsid w:val="00031ADD"/>
    <w:rsid w:val="00035DDE"/>
    <w:rsid w:val="00040602"/>
    <w:rsid w:val="00041F49"/>
    <w:rsid w:val="00042538"/>
    <w:rsid w:val="00052C70"/>
    <w:rsid w:val="00061AED"/>
    <w:rsid w:val="00087B9E"/>
    <w:rsid w:val="00090B57"/>
    <w:rsid w:val="00090DB4"/>
    <w:rsid w:val="0009453B"/>
    <w:rsid w:val="000A57C6"/>
    <w:rsid w:val="000B14D1"/>
    <w:rsid w:val="000C3AD9"/>
    <w:rsid w:val="000C4B67"/>
    <w:rsid w:val="000C7F5C"/>
    <w:rsid w:val="000D00CA"/>
    <w:rsid w:val="000E01B9"/>
    <w:rsid w:val="000E492C"/>
    <w:rsid w:val="000E67E4"/>
    <w:rsid w:val="000E6FDD"/>
    <w:rsid w:val="000E7D91"/>
    <w:rsid w:val="000F1991"/>
    <w:rsid w:val="0010612C"/>
    <w:rsid w:val="00106D37"/>
    <w:rsid w:val="00125BA4"/>
    <w:rsid w:val="00132829"/>
    <w:rsid w:val="00132DE0"/>
    <w:rsid w:val="0015328B"/>
    <w:rsid w:val="00165EA9"/>
    <w:rsid w:val="00167758"/>
    <w:rsid w:val="00174470"/>
    <w:rsid w:val="00177511"/>
    <w:rsid w:val="0018387B"/>
    <w:rsid w:val="001909E3"/>
    <w:rsid w:val="00190CBA"/>
    <w:rsid w:val="001A0194"/>
    <w:rsid w:val="001A4E86"/>
    <w:rsid w:val="001B066C"/>
    <w:rsid w:val="001C3D8D"/>
    <w:rsid w:val="001D628F"/>
    <w:rsid w:val="001D6EB3"/>
    <w:rsid w:val="001E405C"/>
    <w:rsid w:val="001E4F2C"/>
    <w:rsid w:val="001E584F"/>
    <w:rsid w:val="00205C58"/>
    <w:rsid w:val="00216A7C"/>
    <w:rsid w:val="00221DEF"/>
    <w:rsid w:val="00233918"/>
    <w:rsid w:val="00237227"/>
    <w:rsid w:val="0024247D"/>
    <w:rsid w:val="002443AC"/>
    <w:rsid w:val="002452EF"/>
    <w:rsid w:val="0024583D"/>
    <w:rsid w:val="00250A22"/>
    <w:rsid w:val="00264EEF"/>
    <w:rsid w:val="002659EE"/>
    <w:rsid w:val="00270715"/>
    <w:rsid w:val="00274621"/>
    <w:rsid w:val="00276CEC"/>
    <w:rsid w:val="002853B0"/>
    <w:rsid w:val="00286950"/>
    <w:rsid w:val="002953D3"/>
    <w:rsid w:val="002A058F"/>
    <w:rsid w:val="002C19EA"/>
    <w:rsid w:val="002C5A83"/>
    <w:rsid w:val="002D41C5"/>
    <w:rsid w:val="002D7C73"/>
    <w:rsid w:val="002E0F6A"/>
    <w:rsid w:val="002E7567"/>
    <w:rsid w:val="002F3714"/>
    <w:rsid w:val="00303190"/>
    <w:rsid w:val="0031572D"/>
    <w:rsid w:val="00316A1D"/>
    <w:rsid w:val="00325956"/>
    <w:rsid w:val="0035330B"/>
    <w:rsid w:val="003605D2"/>
    <w:rsid w:val="00365C26"/>
    <w:rsid w:val="0037544D"/>
    <w:rsid w:val="00387D50"/>
    <w:rsid w:val="003A4FF3"/>
    <w:rsid w:val="003D0D4E"/>
    <w:rsid w:val="003D1DA4"/>
    <w:rsid w:val="003D5D7F"/>
    <w:rsid w:val="003E201A"/>
    <w:rsid w:val="003F4641"/>
    <w:rsid w:val="0042241F"/>
    <w:rsid w:val="00426DEF"/>
    <w:rsid w:val="0044645E"/>
    <w:rsid w:val="004623AB"/>
    <w:rsid w:val="00471B9A"/>
    <w:rsid w:val="004819EF"/>
    <w:rsid w:val="00483BB9"/>
    <w:rsid w:val="004853B7"/>
    <w:rsid w:val="004A2A04"/>
    <w:rsid w:val="004A58DA"/>
    <w:rsid w:val="004C11CB"/>
    <w:rsid w:val="004C2FEC"/>
    <w:rsid w:val="004F0FF3"/>
    <w:rsid w:val="004F4154"/>
    <w:rsid w:val="004F4B64"/>
    <w:rsid w:val="004F7699"/>
    <w:rsid w:val="00500774"/>
    <w:rsid w:val="00502797"/>
    <w:rsid w:val="00512B30"/>
    <w:rsid w:val="0052089B"/>
    <w:rsid w:val="00523899"/>
    <w:rsid w:val="00527EBD"/>
    <w:rsid w:val="00532D1E"/>
    <w:rsid w:val="005334A3"/>
    <w:rsid w:val="00536FE2"/>
    <w:rsid w:val="00550323"/>
    <w:rsid w:val="00550FFB"/>
    <w:rsid w:val="00551581"/>
    <w:rsid w:val="00566755"/>
    <w:rsid w:val="0057629C"/>
    <w:rsid w:val="005800CF"/>
    <w:rsid w:val="0059388B"/>
    <w:rsid w:val="005C02CF"/>
    <w:rsid w:val="005C18A4"/>
    <w:rsid w:val="005E07DD"/>
    <w:rsid w:val="005E217F"/>
    <w:rsid w:val="005E3261"/>
    <w:rsid w:val="005F0D9A"/>
    <w:rsid w:val="005F1EAE"/>
    <w:rsid w:val="006061CF"/>
    <w:rsid w:val="00623B15"/>
    <w:rsid w:val="00643772"/>
    <w:rsid w:val="006552F9"/>
    <w:rsid w:val="00671A01"/>
    <w:rsid w:val="0068291C"/>
    <w:rsid w:val="00696689"/>
    <w:rsid w:val="00697BF8"/>
    <w:rsid w:val="006A19F2"/>
    <w:rsid w:val="006A4999"/>
    <w:rsid w:val="006A5047"/>
    <w:rsid w:val="006B63BF"/>
    <w:rsid w:val="006C70AC"/>
    <w:rsid w:val="006C79C5"/>
    <w:rsid w:val="006E18EC"/>
    <w:rsid w:val="006F4D26"/>
    <w:rsid w:val="0070381F"/>
    <w:rsid w:val="0070399C"/>
    <w:rsid w:val="00712DFA"/>
    <w:rsid w:val="00716C62"/>
    <w:rsid w:val="00717941"/>
    <w:rsid w:val="007306A2"/>
    <w:rsid w:val="00735A3A"/>
    <w:rsid w:val="007361C8"/>
    <w:rsid w:val="0074233B"/>
    <w:rsid w:val="007437F6"/>
    <w:rsid w:val="00747244"/>
    <w:rsid w:val="00762EBA"/>
    <w:rsid w:val="00767414"/>
    <w:rsid w:val="007744F1"/>
    <w:rsid w:val="00785836"/>
    <w:rsid w:val="00792309"/>
    <w:rsid w:val="007A4197"/>
    <w:rsid w:val="007B06EF"/>
    <w:rsid w:val="007C6AB5"/>
    <w:rsid w:val="007D53FA"/>
    <w:rsid w:val="007E1DA3"/>
    <w:rsid w:val="007E3351"/>
    <w:rsid w:val="00801F1E"/>
    <w:rsid w:val="00805AFD"/>
    <w:rsid w:val="00806CCF"/>
    <w:rsid w:val="00817063"/>
    <w:rsid w:val="00836523"/>
    <w:rsid w:val="00841344"/>
    <w:rsid w:val="008477F4"/>
    <w:rsid w:val="0085004A"/>
    <w:rsid w:val="00855A4B"/>
    <w:rsid w:val="00864069"/>
    <w:rsid w:val="00864F69"/>
    <w:rsid w:val="00872EF0"/>
    <w:rsid w:val="008829DC"/>
    <w:rsid w:val="00882C51"/>
    <w:rsid w:val="0089021D"/>
    <w:rsid w:val="008A4C01"/>
    <w:rsid w:val="008A685B"/>
    <w:rsid w:val="008B00CA"/>
    <w:rsid w:val="008B33D2"/>
    <w:rsid w:val="008B4C8F"/>
    <w:rsid w:val="008B69E6"/>
    <w:rsid w:val="008B73F1"/>
    <w:rsid w:val="008C06ED"/>
    <w:rsid w:val="008C6A9E"/>
    <w:rsid w:val="008D0B5C"/>
    <w:rsid w:val="008D3FFD"/>
    <w:rsid w:val="008E003B"/>
    <w:rsid w:val="008E56DE"/>
    <w:rsid w:val="0090213E"/>
    <w:rsid w:val="009065A8"/>
    <w:rsid w:val="00907AA0"/>
    <w:rsid w:val="009167C9"/>
    <w:rsid w:val="00924A5A"/>
    <w:rsid w:val="00940C1D"/>
    <w:rsid w:val="009447D7"/>
    <w:rsid w:val="0094504A"/>
    <w:rsid w:val="0095141A"/>
    <w:rsid w:val="00972089"/>
    <w:rsid w:val="0097406B"/>
    <w:rsid w:val="009833DE"/>
    <w:rsid w:val="00984CA9"/>
    <w:rsid w:val="009917F9"/>
    <w:rsid w:val="009954E6"/>
    <w:rsid w:val="00996896"/>
    <w:rsid w:val="009D3B32"/>
    <w:rsid w:val="009E5DB6"/>
    <w:rsid w:val="009F47D9"/>
    <w:rsid w:val="00A11AB4"/>
    <w:rsid w:val="00A11B8D"/>
    <w:rsid w:val="00A269A3"/>
    <w:rsid w:val="00A3092C"/>
    <w:rsid w:val="00A317D3"/>
    <w:rsid w:val="00A40FE2"/>
    <w:rsid w:val="00A44972"/>
    <w:rsid w:val="00A45D57"/>
    <w:rsid w:val="00A5241E"/>
    <w:rsid w:val="00A55B9A"/>
    <w:rsid w:val="00A57F84"/>
    <w:rsid w:val="00A84BA0"/>
    <w:rsid w:val="00AB4369"/>
    <w:rsid w:val="00AB4C6B"/>
    <w:rsid w:val="00AC2053"/>
    <w:rsid w:val="00AD179C"/>
    <w:rsid w:val="00AE0795"/>
    <w:rsid w:val="00AF4281"/>
    <w:rsid w:val="00B0363F"/>
    <w:rsid w:val="00B220E6"/>
    <w:rsid w:val="00B22A9B"/>
    <w:rsid w:val="00B40D34"/>
    <w:rsid w:val="00B46376"/>
    <w:rsid w:val="00B6261B"/>
    <w:rsid w:val="00B65AE4"/>
    <w:rsid w:val="00B711EB"/>
    <w:rsid w:val="00B76D53"/>
    <w:rsid w:val="00B957BD"/>
    <w:rsid w:val="00BA2FFE"/>
    <w:rsid w:val="00BA3B64"/>
    <w:rsid w:val="00BB27E4"/>
    <w:rsid w:val="00BB3514"/>
    <w:rsid w:val="00BC0847"/>
    <w:rsid w:val="00BC5099"/>
    <w:rsid w:val="00BD2709"/>
    <w:rsid w:val="00BE2931"/>
    <w:rsid w:val="00BE2D8E"/>
    <w:rsid w:val="00BE7902"/>
    <w:rsid w:val="00C111B5"/>
    <w:rsid w:val="00C13904"/>
    <w:rsid w:val="00C52167"/>
    <w:rsid w:val="00C61E3C"/>
    <w:rsid w:val="00C62701"/>
    <w:rsid w:val="00C72AB1"/>
    <w:rsid w:val="00C73373"/>
    <w:rsid w:val="00C80F9D"/>
    <w:rsid w:val="00C859C1"/>
    <w:rsid w:val="00C96F10"/>
    <w:rsid w:val="00CA028B"/>
    <w:rsid w:val="00CA1A6A"/>
    <w:rsid w:val="00CB4218"/>
    <w:rsid w:val="00CC404C"/>
    <w:rsid w:val="00CC5FA4"/>
    <w:rsid w:val="00CD07FC"/>
    <w:rsid w:val="00CD426F"/>
    <w:rsid w:val="00CE36FC"/>
    <w:rsid w:val="00CE3AEE"/>
    <w:rsid w:val="00D026D9"/>
    <w:rsid w:val="00D0727A"/>
    <w:rsid w:val="00D100D4"/>
    <w:rsid w:val="00D103BA"/>
    <w:rsid w:val="00D15A50"/>
    <w:rsid w:val="00D565CD"/>
    <w:rsid w:val="00D66B22"/>
    <w:rsid w:val="00D73929"/>
    <w:rsid w:val="00D761D9"/>
    <w:rsid w:val="00D8058A"/>
    <w:rsid w:val="00DB5649"/>
    <w:rsid w:val="00DC0CB7"/>
    <w:rsid w:val="00DE09D1"/>
    <w:rsid w:val="00DE36A6"/>
    <w:rsid w:val="00DE49D8"/>
    <w:rsid w:val="00DE59A1"/>
    <w:rsid w:val="00DE70D7"/>
    <w:rsid w:val="00DE7452"/>
    <w:rsid w:val="00DF2608"/>
    <w:rsid w:val="00DF2D86"/>
    <w:rsid w:val="00E006B4"/>
    <w:rsid w:val="00E200F8"/>
    <w:rsid w:val="00E26C51"/>
    <w:rsid w:val="00E37A5C"/>
    <w:rsid w:val="00E57C11"/>
    <w:rsid w:val="00E6195B"/>
    <w:rsid w:val="00E67E0C"/>
    <w:rsid w:val="00E738F0"/>
    <w:rsid w:val="00E76480"/>
    <w:rsid w:val="00E77A00"/>
    <w:rsid w:val="00EA0DC7"/>
    <w:rsid w:val="00EA2812"/>
    <w:rsid w:val="00EA48D4"/>
    <w:rsid w:val="00EB5911"/>
    <w:rsid w:val="00EB71FA"/>
    <w:rsid w:val="00EE2B78"/>
    <w:rsid w:val="00EF433A"/>
    <w:rsid w:val="00EF4D98"/>
    <w:rsid w:val="00F01623"/>
    <w:rsid w:val="00F11A86"/>
    <w:rsid w:val="00F15200"/>
    <w:rsid w:val="00F15B2F"/>
    <w:rsid w:val="00F51AC2"/>
    <w:rsid w:val="00F630D7"/>
    <w:rsid w:val="00F71E4E"/>
    <w:rsid w:val="00F77EE8"/>
    <w:rsid w:val="00F82F42"/>
    <w:rsid w:val="00F83EEB"/>
    <w:rsid w:val="00FA223C"/>
    <w:rsid w:val="00FA4AA5"/>
    <w:rsid w:val="00FA6366"/>
    <w:rsid w:val="00FA7785"/>
    <w:rsid w:val="00FA7D9D"/>
    <w:rsid w:val="00FB333B"/>
    <w:rsid w:val="00FE01D1"/>
    <w:rsid w:val="00FF20CB"/>
    <w:rsid w:val="26A49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2FC3E"/>
  <w15:docId w15:val="{640D791A-417B-4444-99AC-45678013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06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4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069"/>
  </w:style>
  <w:style w:type="paragraph" w:styleId="BalloonText">
    <w:name w:val="Balloon Text"/>
    <w:basedOn w:val="Normal"/>
    <w:link w:val="BalloonTextChar"/>
    <w:uiPriority w:val="99"/>
    <w:semiHidden/>
    <w:unhideWhenUsed/>
    <w:rsid w:val="000B1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4D1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423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33B"/>
  </w:style>
  <w:style w:type="character" w:styleId="Hyperlink">
    <w:name w:val="Hyperlink"/>
    <w:basedOn w:val="DefaultParagraphFont"/>
    <w:uiPriority w:val="99"/>
    <w:unhideWhenUsed/>
    <w:rsid w:val="00AE0795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A4B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0E67E4"/>
    <w:rPr>
      <w:color w:val="B26B0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909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09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09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9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9E3"/>
    <w:rPr>
      <w:b/>
      <w:bCs/>
      <w:sz w:val="20"/>
      <w:szCs w:val="20"/>
    </w:rPr>
  </w:style>
  <w:style w:type="paragraph" w:customStyle="1" w:styleId="LISC">
    <w:name w:val="LI SC"/>
    <w:basedOn w:val="Normal"/>
    <w:link w:val="LISCChar"/>
    <w:autoRedefine/>
    <w:qFormat/>
    <w:rsid w:val="00532D1E"/>
    <w:rPr>
      <w:rFonts w:ascii="Assistant" w:hAnsi="Assistant"/>
      <w:b/>
      <w:sz w:val="24"/>
      <w:szCs w:val="24"/>
    </w:rPr>
  </w:style>
  <w:style w:type="character" w:customStyle="1" w:styleId="LISCChar">
    <w:name w:val="LI SC Char"/>
    <w:basedOn w:val="DefaultParagraphFont"/>
    <w:link w:val="LISC"/>
    <w:rsid w:val="00532D1E"/>
    <w:rPr>
      <w:rFonts w:ascii="Assistant" w:hAnsi="Assistant"/>
      <w:b/>
      <w:sz w:val="24"/>
      <w:szCs w:val="24"/>
    </w:rPr>
  </w:style>
  <w:style w:type="paragraph" w:customStyle="1" w:styleId="Text">
    <w:name w:val="Text"/>
    <w:basedOn w:val="Normal"/>
    <w:link w:val="TextChar"/>
    <w:autoRedefine/>
    <w:qFormat/>
    <w:rsid w:val="00532D1E"/>
    <w:pPr>
      <w:spacing w:after="0"/>
    </w:pPr>
    <w:rPr>
      <w:rFonts w:ascii="Assistant" w:hAnsi="Assistant"/>
      <w:sz w:val="24"/>
      <w:szCs w:val="24"/>
    </w:rPr>
  </w:style>
  <w:style w:type="character" w:customStyle="1" w:styleId="TextChar">
    <w:name w:val="Text Char"/>
    <w:basedOn w:val="DefaultParagraphFont"/>
    <w:link w:val="Text"/>
    <w:rsid w:val="00532D1E"/>
    <w:rPr>
      <w:rFonts w:ascii="Assistant" w:hAnsi="Assistant"/>
      <w:sz w:val="24"/>
      <w:szCs w:val="24"/>
    </w:rPr>
  </w:style>
  <w:style w:type="paragraph" w:customStyle="1" w:styleId="Topic">
    <w:name w:val="Topic"/>
    <w:basedOn w:val="Title"/>
    <w:link w:val="TopicChar"/>
    <w:autoRedefine/>
    <w:qFormat/>
    <w:rsid w:val="00532D1E"/>
    <w:pPr>
      <w:jc w:val="center"/>
    </w:pPr>
    <w:rPr>
      <w:rFonts w:ascii="Assistant ExtraBold" w:hAnsi="Assistant ExtraBold"/>
    </w:rPr>
  </w:style>
  <w:style w:type="character" w:customStyle="1" w:styleId="TopicChar">
    <w:name w:val="Topic Char"/>
    <w:basedOn w:val="TitleChar"/>
    <w:link w:val="Topic"/>
    <w:rsid w:val="00532D1E"/>
    <w:rPr>
      <w:rFonts w:ascii="Assistant ExtraBold" w:eastAsiaTheme="majorEastAsia" w:hAnsi="Assistant ExtraBold" w:cstheme="majorBidi"/>
      <w:color w:val="000000" w:themeColor="text1"/>
      <w:sz w:val="56"/>
      <w:szCs w:val="56"/>
    </w:rPr>
  </w:style>
  <w:style w:type="paragraph" w:customStyle="1" w:styleId="ProjectTitle">
    <w:name w:val="Project Title"/>
    <w:basedOn w:val="Normal"/>
    <w:link w:val="ProjectTitleChar"/>
    <w:autoRedefine/>
    <w:qFormat/>
    <w:rsid w:val="00532D1E"/>
    <w:pPr>
      <w:jc w:val="center"/>
    </w:pPr>
    <w:rPr>
      <w:rFonts w:ascii="Assistant" w:eastAsiaTheme="majorEastAsia" w:hAnsi="Assistant" w:cstheme="majorBidi"/>
      <w:color w:val="000000" w:themeColor="text1"/>
      <w:sz w:val="32"/>
      <w:szCs w:val="32"/>
    </w:rPr>
  </w:style>
  <w:style w:type="character" w:customStyle="1" w:styleId="ProjectTitleChar">
    <w:name w:val="Project Title Char"/>
    <w:basedOn w:val="DefaultParagraphFont"/>
    <w:link w:val="ProjectTitle"/>
    <w:rsid w:val="00532D1E"/>
    <w:rPr>
      <w:rFonts w:ascii="Assistant" w:eastAsiaTheme="majorEastAsia" w:hAnsi="Assistant" w:cstheme="majorBidi"/>
      <w:color w:val="000000" w:themeColor="text1"/>
      <w:sz w:val="32"/>
      <w:szCs w:val="32"/>
    </w:rPr>
  </w:style>
  <w:style w:type="paragraph" w:customStyle="1" w:styleId="Description">
    <w:name w:val="Description"/>
    <w:basedOn w:val="Normal"/>
    <w:link w:val="DescriptionChar"/>
    <w:qFormat/>
    <w:rsid w:val="00532D1E"/>
    <w:pPr>
      <w:jc w:val="center"/>
    </w:pPr>
    <w:rPr>
      <w:rFonts w:ascii="Assistant" w:eastAsiaTheme="majorEastAsia" w:hAnsi="Assistant"/>
      <w:sz w:val="24"/>
      <w:szCs w:val="24"/>
    </w:rPr>
  </w:style>
  <w:style w:type="character" w:customStyle="1" w:styleId="DescriptionChar">
    <w:name w:val="Description Char"/>
    <w:basedOn w:val="DefaultParagraphFont"/>
    <w:link w:val="Description"/>
    <w:rsid w:val="00532D1E"/>
    <w:rPr>
      <w:rFonts w:ascii="Assistant" w:eastAsiaTheme="majorEastAsia" w:hAnsi="Assistant"/>
      <w:sz w:val="24"/>
      <w:szCs w:val="24"/>
    </w:rPr>
  </w:style>
  <w:style w:type="paragraph" w:customStyle="1" w:styleId="Headings">
    <w:name w:val="Headings"/>
    <w:basedOn w:val="Normal"/>
    <w:link w:val="HeadingsChar"/>
    <w:autoRedefine/>
    <w:qFormat/>
    <w:rsid w:val="00532D1E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HeadingsChar">
    <w:name w:val="Headings Char"/>
    <w:basedOn w:val="DefaultParagraphFont"/>
    <w:link w:val="Headings"/>
    <w:rsid w:val="00532D1E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paragraph" w:customStyle="1" w:styleId="Code">
    <w:name w:val="Code"/>
    <w:basedOn w:val="Normal"/>
    <w:link w:val="CodeChar"/>
    <w:autoRedefine/>
    <w:qFormat/>
    <w:rsid w:val="004C2FEC"/>
    <w:pPr>
      <w:spacing w:after="0"/>
    </w:pPr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4C2FEC"/>
    <w:rPr>
      <w:rFonts w:ascii="Courier New" w:hAnsi="Courier New"/>
    </w:rPr>
  </w:style>
  <w:style w:type="paragraph" w:customStyle="1" w:styleId="ChallengeHeadings">
    <w:name w:val="Challenge Headings"/>
    <w:basedOn w:val="Normal"/>
    <w:link w:val="ChallengeHeadingsChar"/>
    <w:qFormat/>
    <w:rsid w:val="00532D1E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ChallengeHeadingsChar">
    <w:name w:val="Challenge Headings Char"/>
    <w:basedOn w:val="DefaultParagraphFont"/>
    <w:link w:val="ChallengeHeadings"/>
    <w:rsid w:val="00532D1E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5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oher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39B53489B42418680212796A5AF66" ma:contentTypeVersion="11" ma:contentTypeDescription="Create a new document." ma:contentTypeScope="" ma:versionID="c88139255f48e3169a0d90114398debc">
  <xsd:schema xmlns:xsd="http://www.w3.org/2001/XMLSchema" xmlns:xs="http://www.w3.org/2001/XMLSchema" xmlns:p="http://schemas.microsoft.com/office/2006/metadata/properties" xmlns:ns2="f6d992ec-077e-475e-a20f-30e73eeb11d9" xmlns:ns3="c7045373-e48c-488a-b885-425cbddc64b3" targetNamespace="http://schemas.microsoft.com/office/2006/metadata/properties" ma:root="true" ma:fieldsID="53cae14a266c9599f8f4cf5c6f827f66" ns2:_="" ns3:_="">
    <xsd:import namespace="f6d992ec-077e-475e-a20f-30e73eeb11d9"/>
    <xsd:import namespace="c7045373-e48c-488a-b885-425cbddc6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992ec-077e-475e-a20f-30e73eeb11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4cbfb6-e658-4ff0-ad83-52d978878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45373-e48c-488a-b885-425cbddc64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d43dde7-2310-4b6f-84b3-efcbc9d92aba}" ma:internalName="TaxCatchAll" ma:showField="CatchAllData" ma:web="c7045373-e48c-488a-b885-425cbddc6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d992ec-077e-475e-a20f-30e73eeb11d9">
      <Terms xmlns="http://schemas.microsoft.com/office/infopath/2007/PartnerControls"/>
    </lcf76f155ced4ddcb4097134ff3c332f>
    <TaxCatchAll xmlns="c7045373-e48c-488a-b885-425cbddc64b3" xsi:nil="true"/>
  </documentManagement>
</p:properties>
</file>

<file path=customXml/itemProps1.xml><?xml version="1.0" encoding="utf-8"?>
<ds:datastoreItem xmlns:ds="http://schemas.openxmlformats.org/officeDocument/2006/customXml" ds:itemID="{CE586FBB-D004-4267-A99E-170D00C0F683}"/>
</file>

<file path=customXml/itemProps2.xml><?xml version="1.0" encoding="utf-8"?>
<ds:datastoreItem xmlns:ds="http://schemas.openxmlformats.org/officeDocument/2006/customXml" ds:itemID="{9427D993-0ADE-4299-901D-2BC5F4EE05F2}"/>
</file>

<file path=customXml/itemProps3.xml><?xml version="1.0" encoding="utf-8"?>
<ds:datastoreItem xmlns:ds="http://schemas.openxmlformats.org/officeDocument/2006/customXml" ds:itemID="{962C3B66-8062-4158-8B49-7C353AEEB798}"/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</Template>
  <TotalTime>63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Zoher P</dc:creator>
  <cp:lastModifiedBy>Zoher P</cp:lastModifiedBy>
  <cp:revision>81</cp:revision>
  <cp:lastPrinted>2018-11-01T09:12:00Z</cp:lastPrinted>
  <dcterms:created xsi:type="dcterms:W3CDTF">2018-04-15T08:12:00Z</dcterms:created>
  <dcterms:modified xsi:type="dcterms:W3CDTF">2024-07-12T03:46:00Z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  <property fmtid="{D5CDD505-2E9C-101B-9397-08002B2CF9AE}" pid="3" name="ContentTypeId">
    <vt:lpwstr>0x01010075B39B53489B42418680212796A5AF66</vt:lpwstr>
  </property>
</Properties>
</file>