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4FBFF" w14:textId="734C4DBD" w:rsidR="00061899" w:rsidRDefault="006C6038" w:rsidP="00F51839">
      <w:pPr>
        <w:pStyle w:val="Topic"/>
      </w:pPr>
      <w:r w:rsidRPr="00F51839">
        <w:t>L</w:t>
      </w:r>
      <w:r w:rsidR="00F51839">
        <w:t>OOPS</w:t>
      </w:r>
    </w:p>
    <w:p w14:paraId="32309ABF" w14:textId="48B4893F" w:rsidR="00F51839" w:rsidRPr="00F51839" w:rsidRDefault="009A183F" w:rsidP="00F51839">
      <w:pPr>
        <w:pStyle w:val="ProjectTitle"/>
      </w:pPr>
      <w:r>
        <w:t>Tile Animation</w:t>
      </w:r>
    </w:p>
    <w:p w14:paraId="7B603CC8" w14:textId="77777777" w:rsidR="00716FAE" w:rsidRDefault="00716FAE" w:rsidP="00716FAE">
      <w:pPr>
        <w:rPr>
          <w:rStyle w:val="TextChar"/>
        </w:rPr>
      </w:pPr>
      <w:r w:rsidRPr="008D57BF">
        <w:rPr>
          <w:rStyle w:val="TextChar"/>
        </w:rPr>
        <w:t xml:space="preserve">To keep repeating an action </w:t>
      </w:r>
      <w:proofErr w:type="gramStart"/>
      <w:r w:rsidRPr="008D57BF">
        <w:rPr>
          <w:rStyle w:val="TextChar"/>
        </w:rPr>
        <w:t>over and over again</w:t>
      </w:r>
      <w:proofErr w:type="gramEnd"/>
      <w:r w:rsidRPr="008D57BF">
        <w:rPr>
          <w:rStyle w:val="TextChar"/>
        </w:rPr>
        <w:t>. Keep doing that one thing over and over until you stop</w:t>
      </w:r>
    </w:p>
    <w:p w14:paraId="3608C1B6" w14:textId="77777777" w:rsidR="00716FAE" w:rsidRPr="00976E2D" w:rsidRDefault="00716FAE" w:rsidP="00716FAE">
      <w:pPr>
        <w:rPr>
          <w:rStyle w:val="TextChar"/>
        </w:rPr>
      </w:pPr>
      <w:r>
        <w:rPr>
          <w:rStyle w:val="TextChar"/>
        </w:rPr>
        <w:t xml:space="preserve">Example: </w:t>
      </w:r>
      <w:r w:rsidRPr="00975DDF">
        <w:rPr>
          <w:rStyle w:val="TextChar"/>
        </w:rPr>
        <w:t>Traffic lights</w:t>
      </w:r>
      <w:r>
        <w:rPr>
          <w:rStyle w:val="TextChar"/>
        </w:rPr>
        <w:t xml:space="preserve"> are programmed to </w:t>
      </w:r>
      <w:r w:rsidRPr="00975DDF">
        <w:rPr>
          <w:rStyle w:val="TextChar"/>
        </w:rPr>
        <w:t xml:space="preserve">keep changing </w:t>
      </w:r>
      <w:r>
        <w:rPr>
          <w:rStyle w:val="TextChar"/>
        </w:rPr>
        <w:t>green</w:t>
      </w:r>
      <w:r w:rsidRPr="00975DDF">
        <w:rPr>
          <w:rStyle w:val="TextChar"/>
        </w:rPr>
        <w:t xml:space="preserve"> </w:t>
      </w:r>
      <w:r w:rsidRPr="00975DDF">
        <w:rPr>
          <w:rStyle w:val="TextChar"/>
        </w:rPr>
        <w:sym w:font="Wingdings" w:char="F0E0"/>
      </w:r>
      <w:r w:rsidRPr="00975DDF">
        <w:rPr>
          <w:rStyle w:val="TextChar"/>
        </w:rPr>
        <w:t xml:space="preserve"> yellow </w:t>
      </w:r>
      <w:r w:rsidRPr="00975DDF">
        <w:rPr>
          <w:rStyle w:val="TextChar"/>
        </w:rPr>
        <w:sym w:font="Wingdings" w:char="F0E0"/>
      </w:r>
      <w:r w:rsidRPr="00975DDF">
        <w:rPr>
          <w:rStyle w:val="TextChar"/>
        </w:rPr>
        <w:t xml:space="preserve"> </w:t>
      </w:r>
      <w:r>
        <w:rPr>
          <w:rStyle w:val="TextChar"/>
        </w:rPr>
        <w:t>red</w:t>
      </w:r>
      <w:r w:rsidRPr="00975DDF">
        <w:rPr>
          <w:rStyle w:val="TextChar"/>
        </w:rPr>
        <w:t xml:space="preserve"> in a loop</w:t>
      </w:r>
    </w:p>
    <w:p w14:paraId="136CD937" w14:textId="1EC67CAE" w:rsidR="001A7269" w:rsidRPr="00F51839" w:rsidRDefault="009A183F" w:rsidP="001A7269">
      <w:pPr>
        <w:pStyle w:val="Text"/>
      </w:pPr>
      <w:r>
        <w:rPr>
          <w:noProof/>
        </w:rPr>
        <w:drawing>
          <wp:inline distT="0" distB="0" distL="0" distR="0" wp14:anchorId="39030BA4" wp14:editId="0259A51B">
            <wp:extent cx="1419225" cy="1413456"/>
            <wp:effectExtent l="0" t="0" r="0" b="0"/>
            <wp:docPr id="1349806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927" cy="141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C6B4" w14:textId="4C96025A" w:rsidR="008F37D9" w:rsidRPr="00CD793C" w:rsidRDefault="008F37D9" w:rsidP="00CD793C">
      <w:pPr>
        <w:pStyle w:val="Headings"/>
      </w:pPr>
      <w:r w:rsidRPr="00CD793C">
        <w:t>Get Ready</w:t>
      </w:r>
    </w:p>
    <w:p w14:paraId="75ABE162" w14:textId="1BB4E400" w:rsidR="00840282" w:rsidRDefault="007E0370" w:rsidP="002C744D">
      <w:pPr>
        <w:pStyle w:val="Text"/>
        <w:numPr>
          <w:ilvl w:val="0"/>
          <w:numId w:val="30"/>
        </w:numPr>
        <w:spacing w:after="0" w:line="256" w:lineRule="auto"/>
      </w:pPr>
      <w:r>
        <w:t>Add a comment</w:t>
      </w:r>
    </w:p>
    <w:p w14:paraId="3C9A6E9F" w14:textId="0CBEB0FA" w:rsidR="007E0370" w:rsidRDefault="007E0370" w:rsidP="007E0370">
      <w:pPr>
        <w:pStyle w:val="Code"/>
      </w:pPr>
      <w:r w:rsidRPr="007E0370">
        <w:t>'T</w:t>
      </w:r>
      <w:r w:rsidR="009A183F">
        <w:t>ile Animation</w:t>
      </w:r>
    </w:p>
    <w:p w14:paraId="5DA1B0B3" w14:textId="042A6882" w:rsidR="00942DB3" w:rsidRPr="00CD793C" w:rsidRDefault="008F37D9" w:rsidP="00CD793C">
      <w:pPr>
        <w:pStyle w:val="Headings"/>
      </w:pPr>
      <w:r w:rsidRPr="00CD793C">
        <w:t>Add Your Code</w:t>
      </w:r>
    </w:p>
    <w:p w14:paraId="520B8483" w14:textId="6D489CDA" w:rsidR="00942DB3" w:rsidRPr="00F51839" w:rsidRDefault="009A183F" w:rsidP="00E276C2">
      <w:pPr>
        <w:pStyle w:val="Text"/>
        <w:numPr>
          <w:ilvl w:val="0"/>
          <w:numId w:val="30"/>
        </w:numPr>
      </w:pPr>
      <w:r>
        <w:t>Using FOR loops, draw 5 rows of 5 rectangles each on the screen</w:t>
      </w:r>
    </w:p>
    <w:p w14:paraId="479BA842" w14:textId="77777777" w:rsidR="009A183F" w:rsidRPr="009A183F" w:rsidRDefault="009A183F" w:rsidP="009A183F">
      <w:pPr>
        <w:pStyle w:val="Code"/>
      </w:pPr>
      <w:r w:rsidRPr="009A183F">
        <w:t>y = 50</w:t>
      </w:r>
    </w:p>
    <w:p w14:paraId="3992C332" w14:textId="77777777" w:rsidR="009A183F" w:rsidRPr="009A183F" w:rsidRDefault="009A183F" w:rsidP="009A183F">
      <w:pPr>
        <w:pStyle w:val="Code"/>
      </w:pPr>
      <w:r w:rsidRPr="009A183F">
        <w:t>For j = 1 To 5</w:t>
      </w:r>
    </w:p>
    <w:p w14:paraId="4E571920" w14:textId="77777777" w:rsidR="009A183F" w:rsidRPr="009A183F" w:rsidRDefault="009A183F" w:rsidP="009A183F">
      <w:pPr>
        <w:pStyle w:val="Code"/>
      </w:pPr>
      <w:r w:rsidRPr="009A183F">
        <w:tab/>
        <w:t>For i = 1 To 5</w:t>
      </w:r>
    </w:p>
    <w:p w14:paraId="046A6997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r w:rsidRPr="009A183F">
        <w:t>GraphicsWindow.BrushColor</w:t>
      </w:r>
      <w:proofErr w:type="spellEnd"/>
      <w:r w:rsidRPr="009A183F">
        <w:t xml:space="preserve"> = "Blue"</w:t>
      </w:r>
    </w:p>
    <w:p w14:paraId="0161737E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r w:rsidRPr="009A183F">
        <w:t>GraphicsWindow.FillRectangle</w:t>
      </w:r>
      <w:proofErr w:type="spellEnd"/>
      <w:r w:rsidRPr="009A183F">
        <w:t>(i * 50, y, 40, 40)</w:t>
      </w:r>
    </w:p>
    <w:p w14:paraId="12984DA4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proofErr w:type="gramStart"/>
      <w:r w:rsidRPr="009A183F">
        <w:t>program.delay</w:t>
      </w:r>
      <w:proofErr w:type="spellEnd"/>
      <w:proofErr w:type="gramEnd"/>
      <w:r w:rsidRPr="009A183F">
        <w:t>(100)</w:t>
      </w:r>
    </w:p>
    <w:p w14:paraId="77E74E23" w14:textId="77777777" w:rsidR="009A183F" w:rsidRPr="009A183F" w:rsidRDefault="009A183F" w:rsidP="009A183F">
      <w:pPr>
        <w:pStyle w:val="Code"/>
      </w:pPr>
      <w:r w:rsidRPr="009A183F">
        <w:tab/>
      </w:r>
      <w:proofErr w:type="spellStart"/>
      <w:r w:rsidRPr="009A183F">
        <w:t>EndFor</w:t>
      </w:r>
      <w:proofErr w:type="spellEnd"/>
    </w:p>
    <w:p w14:paraId="7FAD9DF1" w14:textId="77777777" w:rsidR="009A183F" w:rsidRPr="009A183F" w:rsidRDefault="009A183F" w:rsidP="009A183F">
      <w:pPr>
        <w:pStyle w:val="Code"/>
      </w:pPr>
      <w:r w:rsidRPr="009A183F">
        <w:tab/>
        <w:t>y = y + 50</w:t>
      </w:r>
    </w:p>
    <w:p w14:paraId="28CA57B3" w14:textId="42912D7F" w:rsidR="00942DB3" w:rsidRPr="00F51839" w:rsidRDefault="009A183F" w:rsidP="009A183F">
      <w:pPr>
        <w:pStyle w:val="Code"/>
      </w:pPr>
      <w:proofErr w:type="spellStart"/>
      <w:r w:rsidRPr="009A183F">
        <w:t>EndFor</w:t>
      </w:r>
      <w:proofErr w:type="spellEnd"/>
      <w:r w:rsidR="00942DB3" w:rsidRPr="00F51839">
        <w:t xml:space="preserve"> </w:t>
      </w:r>
    </w:p>
    <w:p w14:paraId="6BD57D35" w14:textId="278D281D" w:rsidR="00942DB3" w:rsidRPr="00F51839" w:rsidRDefault="009A183F" w:rsidP="00E276C2">
      <w:pPr>
        <w:pStyle w:val="Text"/>
        <w:numPr>
          <w:ilvl w:val="0"/>
          <w:numId w:val="30"/>
        </w:numPr>
      </w:pPr>
      <w:r>
        <w:t>Using FOR loops, draw circles inside the rectangles</w:t>
      </w:r>
    </w:p>
    <w:p w14:paraId="31517726" w14:textId="77777777" w:rsidR="009A183F" w:rsidRPr="009A183F" w:rsidRDefault="009A183F" w:rsidP="009A183F">
      <w:pPr>
        <w:pStyle w:val="Code"/>
      </w:pPr>
      <w:r w:rsidRPr="009A183F">
        <w:t>y = 50</w:t>
      </w:r>
    </w:p>
    <w:p w14:paraId="1D54AE5F" w14:textId="77777777" w:rsidR="009A183F" w:rsidRPr="009A183F" w:rsidRDefault="009A183F" w:rsidP="009A183F">
      <w:pPr>
        <w:pStyle w:val="Code"/>
      </w:pPr>
      <w:r w:rsidRPr="009A183F">
        <w:t>For j = 1 To 5</w:t>
      </w:r>
    </w:p>
    <w:p w14:paraId="54B22384" w14:textId="77777777" w:rsidR="009A183F" w:rsidRPr="009A183F" w:rsidRDefault="009A183F" w:rsidP="009A183F">
      <w:pPr>
        <w:pStyle w:val="Code"/>
      </w:pPr>
      <w:r w:rsidRPr="009A183F">
        <w:lastRenderedPageBreak/>
        <w:tab/>
        <w:t>For i = 1 To 5</w:t>
      </w:r>
    </w:p>
    <w:p w14:paraId="6D6F8320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r w:rsidRPr="009A183F">
        <w:t>GraphicsWindow.BrushColor</w:t>
      </w:r>
      <w:proofErr w:type="spellEnd"/>
      <w:r w:rsidRPr="009A183F">
        <w:t xml:space="preserve"> = "Yellow"</w:t>
      </w:r>
    </w:p>
    <w:p w14:paraId="6A064AD9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r w:rsidRPr="009A183F">
        <w:t>GraphicsWindow.FillEllipse</w:t>
      </w:r>
      <w:proofErr w:type="spellEnd"/>
      <w:r w:rsidRPr="009A183F">
        <w:t>(i * 50, y, 40, 40)</w:t>
      </w:r>
    </w:p>
    <w:p w14:paraId="0E725A26" w14:textId="77777777" w:rsidR="009A183F" w:rsidRPr="009A183F" w:rsidRDefault="009A183F" w:rsidP="009A183F">
      <w:pPr>
        <w:pStyle w:val="Code"/>
      </w:pPr>
      <w:r w:rsidRPr="009A183F">
        <w:tab/>
      </w:r>
      <w:r w:rsidRPr="009A183F">
        <w:tab/>
      </w:r>
      <w:proofErr w:type="spellStart"/>
      <w:proofErr w:type="gramStart"/>
      <w:r w:rsidRPr="009A183F">
        <w:t>program.delay</w:t>
      </w:r>
      <w:proofErr w:type="spellEnd"/>
      <w:proofErr w:type="gramEnd"/>
      <w:r w:rsidRPr="009A183F">
        <w:t>(100)</w:t>
      </w:r>
    </w:p>
    <w:p w14:paraId="53F92C2F" w14:textId="77777777" w:rsidR="009A183F" w:rsidRPr="009A183F" w:rsidRDefault="009A183F" w:rsidP="009A183F">
      <w:pPr>
        <w:pStyle w:val="Code"/>
      </w:pPr>
      <w:r w:rsidRPr="009A183F">
        <w:tab/>
      </w:r>
      <w:proofErr w:type="spellStart"/>
      <w:r w:rsidRPr="009A183F">
        <w:t>EndFor</w:t>
      </w:r>
      <w:proofErr w:type="spellEnd"/>
    </w:p>
    <w:p w14:paraId="1920F2C0" w14:textId="77777777" w:rsidR="009A183F" w:rsidRPr="009A183F" w:rsidRDefault="009A183F" w:rsidP="009A183F">
      <w:pPr>
        <w:pStyle w:val="Code"/>
      </w:pPr>
      <w:r w:rsidRPr="009A183F">
        <w:tab/>
        <w:t>y = y + 50</w:t>
      </w:r>
    </w:p>
    <w:p w14:paraId="0336C1DB" w14:textId="4594DEFC" w:rsidR="009A183F" w:rsidRPr="00F51839" w:rsidRDefault="009A183F" w:rsidP="009A183F">
      <w:pPr>
        <w:pStyle w:val="Code"/>
      </w:pPr>
      <w:proofErr w:type="spellStart"/>
      <w:r w:rsidRPr="009A183F">
        <w:t>EndFor</w:t>
      </w:r>
      <w:proofErr w:type="spellEnd"/>
    </w:p>
    <w:p w14:paraId="28B6C45C" w14:textId="35C40222" w:rsidR="008F37D9" w:rsidRPr="00F51839" w:rsidRDefault="008F37D9" w:rsidP="00CD793C">
      <w:pPr>
        <w:pStyle w:val="Headings"/>
      </w:pPr>
      <w:r w:rsidRPr="00F51839">
        <w:t>Try It Out!</w:t>
      </w:r>
    </w:p>
    <w:p w14:paraId="3B92B2EF" w14:textId="57160061" w:rsidR="008F37D9" w:rsidRPr="00F51839" w:rsidRDefault="00235A61" w:rsidP="00E276C2">
      <w:pPr>
        <w:pStyle w:val="Text"/>
        <w:numPr>
          <w:ilvl w:val="0"/>
          <w:numId w:val="30"/>
        </w:numPr>
      </w:pPr>
      <w:r w:rsidRPr="00CE5E29">
        <w:t xml:space="preserve">Click on </w:t>
      </w:r>
      <w:r w:rsidRPr="000D5D0C">
        <w:rPr>
          <w:b/>
          <w:bCs/>
        </w:rPr>
        <w:t>Save</w:t>
      </w:r>
      <w:r>
        <w:t xml:space="preserve">. Click on </w:t>
      </w:r>
      <w:r w:rsidRPr="000D5D0C">
        <w:rPr>
          <w:b/>
          <w:bCs/>
        </w:rPr>
        <w:t>Run</w:t>
      </w:r>
      <w:r w:rsidRPr="00CE5E29">
        <w:t xml:space="preserve"> and see what happens.</w:t>
      </w:r>
    </w:p>
    <w:p w14:paraId="7F414D8F" w14:textId="0697C535" w:rsidR="00942DB3" w:rsidRPr="00F51839" w:rsidRDefault="00942DB3" w:rsidP="00F51839">
      <w:pPr>
        <w:pStyle w:val="ProjectTitle"/>
      </w:pPr>
      <w:r w:rsidRPr="00F51839">
        <w:t>Challenge!</w:t>
      </w:r>
    </w:p>
    <w:p w14:paraId="29FC807B" w14:textId="54E1D1EC" w:rsidR="00220824" w:rsidRPr="00CD793C" w:rsidRDefault="0023416E" w:rsidP="00CD793C">
      <w:pPr>
        <w:pStyle w:val="ChallengeHeadings"/>
        <w:rPr>
          <w:u w:val="none"/>
        </w:rPr>
      </w:pPr>
      <w:r w:rsidRPr="00CD793C">
        <w:rPr>
          <w:u w:val="none"/>
        </w:rPr>
        <w:t>Background Color</w:t>
      </w:r>
    </w:p>
    <w:p w14:paraId="0749764A" w14:textId="55F77F29" w:rsidR="006C0B1C" w:rsidRPr="00F51839" w:rsidRDefault="009A183F" w:rsidP="00F51839">
      <w:pPr>
        <w:pStyle w:val="Text"/>
      </w:pPr>
      <w:r>
        <w:t>Set the background color to Black</w:t>
      </w:r>
    </w:p>
    <w:p w14:paraId="3D3C6053" w14:textId="02F02204" w:rsidR="00220824" w:rsidRPr="00CD793C" w:rsidRDefault="0023416E" w:rsidP="00CD793C">
      <w:pPr>
        <w:pStyle w:val="ChallengeHeadings"/>
        <w:rPr>
          <w:u w:val="none"/>
        </w:rPr>
      </w:pPr>
      <w:r w:rsidRPr="00CD793C">
        <w:rPr>
          <w:u w:val="none"/>
        </w:rPr>
        <w:t>Random colors</w:t>
      </w:r>
    </w:p>
    <w:p w14:paraId="29A54804" w14:textId="68AFFC35" w:rsidR="006C0B1C" w:rsidRPr="00F51839" w:rsidRDefault="009A183F" w:rsidP="00F51839">
      <w:pPr>
        <w:pStyle w:val="Text"/>
      </w:pPr>
      <w:r>
        <w:t>C</w:t>
      </w:r>
      <w:r w:rsidRPr="009A183F">
        <w:t>hange rectangle and ellipse brush color to random colors</w:t>
      </w:r>
    </w:p>
    <w:p w14:paraId="7B639F67" w14:textId="3D63946B" w:rsidR="001F19F2" w:rsidRDefault="006C0B1C" w:rsidP="00A2232E">
      <w:pPr>
        <w:pStyle w:val="Code"/>
      </w:pPr>
      <w:proofErr w:type="spellStart"/>
      <w:r w:rsidRPr="00F51839">
        <w:t>GraphicsWindow.GetRandomColor</w:t>
      </w:r>
      <w:proofErr w:type="spellEnd"/>
      <w:r w:rsidRPr="00F51839">
        <w:t>()</w:t>
      </w:r>
    </w:p>
    <w:p w14:paraId="6247D5AB" w14:textId="15FAB554" w:rsidR="00CF3FD9" w:rsidRPr="00CD793C" w:rsidRDefault="009A183F" w:rsidP="00CF3FD9">
      <w:pPr>
        <w:pStyle w:val="ChallengeHeadings"/>
        <w:rPr>
          <w:u w:val="none"/>
        </w:rPr>
      </w:pPr>
      <w:r>
        <w:rPr>
          <w:u w:val="none"/>
        </w:rPr>
        <w:t>Grid size</w:t>
      </w:r>
    </w:p>
    <w:p w14:paraId="78DCEB71" w14:textId="220EA09C" w:rsidR="009A183F" w:rsidRDefault="009A183F" w:rsidP="009A183F">
      <w:pPr>
        <w:pStyle w:val="Text"/>
      </w:pPr>
      <w:r>
        <w:t>C</w:t>
      </w:r>
      <w:r w:rsidRPr="009A183F">
        <w:t>hange grid to 10</w:t>
      </w:r>
      <w:r>
        <w:t xml:space="preserve"> rows</w:t>
      </w:r>
      <w:r w:rsidRPr="009A183F">
        <w:t xml:space="preserve"> X 10</w:t>
      </w:r>
      <w:r>
        <w:t xml:space="preserve"> columns</w:t>
      </w:r>
    </w:p>
    <w:p w14:paraId="3D0C044D" w14:textId="21A9CBCF" w:rsidR="00094367" w:rsidRDefault="009A183F" w:rsidP="00094367">
      <w:pPr>
        <w:pStyle w:val="Headings"/>
      </w:pPr>
      <w:r>
        <w:t>Numbers</w:t>
      </w:r>
      <w:r w:rsidR="00094367">
        <w:t xml:space="preserve"> – New Project</w:t>
      </w:r>
    </w:p>
    <w:p w14:paraId="6CE234AF" w14:textId="4CE69D93" w:rsidR="00094367" w:rsidRPr="00A8312F" w:rsidRDefault="00852D2B" w:rsidP="00A8312F">
      <w:pPr>
        <w:pStyle w:val="Text"/>
      </w:pPr>
      <w:r>
        <w:t xml:space="preserve">Using a FOR loop, </w:t>
      </w:r>
      <w:r w:rsidR="009A183F">
        <w:t xml:space="preserve">print numbers 1 to </w:t>
      </w:r>
      <w:r w:rsidR="003611C8">
        <w:t>2</w:t>
      </w:r>
      <w:r w:rsidR="009A183F">
        <w:t>0</w:t>
      </w:r>
    </w:p>
    <w:p w14:paraId="5BA20879" w14:textId="2BB0698C" w:rsidR="00665D36" w:rsidRPr="00F51839" w:rsidRDefault="00665D36" w:rsidP="00F51839">
      <w:pPr>
        <w:pStyle w:val="ProjectTitle"/>
      </w:pPr>
      <w:r w:rsidRPr="00F51839">
        <w:t>Test Yourself!</w:t>
      </w:r>
    </w:p>
    <w:p w14:paraId="3FC1AC10" w14:textId="77777777" w:rsidR="008D080F" w:rsidRPr="00E10626" w:rsidRDefault="008D080F" w:rsidP="008D080F">
      <w:pPr>
        <w:pStyle w:val="Text"/>
      </w:pPr>
      <w:r>
        <w:t xml:space="preserve">In </w:t>
      </w:r>
      <w:proofErr w:type="gramStart"/>
      <w:r>
        <w:t>code</w:t>
      </w:r>
      <w:proofErr w:type="gramEnd"/>
      <w:r>
        <w:t xml:space="preserve"> snippet below, why is FOR loop used?</w:t>
      </w:r>
    </w:p>
    <w:p w14:paraId="03F2BB95" w14:textId="77777777" w:rsidR="008D080F" w:rsidRPr="00E10626" w:rsidRDefault="008D080F" w:rsidP="008D080F">
      <w:pPr>
        <w:pStyle w:val="Code"/>
        <w:spacing w:after="0"/>
      </w:pPr>
      <w:r w:rsidRPr="00E10626">
        <w:t xml:space="preserve">For n = 1 To 10 </w:t>
      </w:r>
    </w:p>
    <w:p w14:paraId="1212E779" w14:textId="77777777" w:rsidR="008D080F" w:rsidRPr="00E10626" w:rsidRDefault="008D080F" w:rsidP="008D080F">
      <w:pPr>
        <w:pStyle w:val="Code"/>
        <w:spacing w:after="0"/>
        <w:ind w:firstLine="708"/>
      </w:pPr>
      <w:proofErr w:type="spellStart"/>
      <w:r w:rsidRPr="00E10626">
        <w:t>TextWindow.WriteLine</w:t>
      </w:r>
      <w:proofErr w:type="spellEnd"/>
      <w:r w:rsidRPr="00E10626">
        <w:t xml:space="preserve">(n) </w:t>
      </w:r>
    </w:p>
    <w:p w14:paraId="7A46C41A" w14:textId="77777777" w:rsidR="008D080F" w:rsidRDefault="008D080F" w:rsidP="008D080F">
      <w:pPr>
        <w:pStyle w:val="Code"/>
        <w:spacing w:after="0"/>
      </w:pPr>
      <w:proofErr w:type="spellStart"/>
      <w:r w:rsidRPr="00E10626">
        <w:t>EndFor</w:t>
      </w:r>
      <w:proofErr w:type="spellEnd"/>
    </w:p>
    <w:p w14:paraId="07DE0DAA" w14:textId="77777777" w:rsidR="008D080F" w:rsidRDefault="008D080F" w:rsidP="008D080F">
      <w:pPr>
        <w:pStyle w:val="Text"/>
      </w:pPr>
      <w:r>
        <w:t>To repeat code 10 times</w:t>
      </w:r>
    </w:p>
    <w:p w14:paraId="79930EB5" w14:textId="0F8C672A" w:rsidR="00665D36" w:rsidRPr="00F51839" w:rsidRDefault="008D080F" w:rsidP="008D080F">
      <w:pPr>
        <w:pStyle w:val="Text"/>
      </w:pPr>
      <w:r>
        <w:t>To check if n = 1</w:t>
      </w:r>
    </w:p>
    <w:sectPr w:rsidR="00665D36" w:rsidRPr="00F5183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ED99E" w14:textId="77777777" w:rsidR="0012179E" w:rsidRDefault="0012179E">
      <w:pPr>
        <w:spacing w:after="0" w:line="240" w:lineRule="auto"/>
      </w:pPr>
      <w:r>
        <w:separator/>
      </w:r>
    </w:p>
  </w:endnote>
  <w:endnote w:type="continuationSeparator" w:id="0">
    <w:p w14:paraId="0AAFFE58" w14:textId="77777777" w:rsidR="0012179E" w:rsidRDefault="0012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7972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533A00" w14:textId="1CDFD3E0" w:rsidR="00645130" w:rsidRDefault="003A0902" w:rsidP="003A0902">
        <w:pPr>
          <w:pStyle w:val="Footer"/>
        </w:pPr>
        <w:r>
          <w:t xml:space="preserve"> </w:t>
        </w:r>
        <w:r>
          <w:tab/>
        </w:r>
        <w:r w:rsidR="00645130" w:rsidRPr="003A0902">
          <w:rPr>
            <w:rFonts w:ascii="Book Antiqua" w:hAnsi="Book Antiqua"/>
            <w:sz w:val="20"/>
          </w:rPr>
          <w:fldChar w:fldCharType="begin"/>
        </w:r>
        <w:r w:rsidR="00645130" w:rsidRPr="003A0902">
          <w:rPr>
            <w:rFonts w:ascii="Book Antiqua" w:hAnsi="Book Antiqua"/>
            <w:sz w:val="20"/>
          </w:rPr>
          <w:instrText xml:space="preserve"> PAGE   \* MERGEFORMAT </w:instrText>
        </w:r>
        <w:r w:rsidR="00645130" w:rsidRPr="003A0902">
          <w:rPr>
            <w:rFonts w:ascii="Book Antiqua" w:hAnsi="Book Antiqua"/>
            <w:sz w:val="20"/>
          </w:rPr>
          <w:fldChar w:fldCharType="separate"/>
        </w:r>
        <w:r w:rsidR="00A81D90" w:rsidRPr="003A0902">
          <w:rPr>
            <w:rFonts w:ascii="Book Antiqua" w:hAnsi="Book Antiqua"/>
            <w:noProof/>
            <w:sz w:val="20"/>
          </w:rPr>
          <w:t>1</w:t>
        </w:r>
        <w:r w:rsidR="00645130" w:rsidRPr="003A0902">
          <w:rPr>
            <w:rFonts w:ascii="Book Antiqua" w:hAnsi="Book Antiqua"/>
            <w:noProof/>
            <w:sz w:val="20"/>
          </w:rPr>
          <w:fldChar w:fldCharType="end"/>
        </w:r>
        <w:r>
          <w:rPr>
            <w:noProof/>
          </w:rPr>
          <w:tab/>
        </w:r>
        <w:r w:rsidRPr="00642E15">
          <w:rPr>
            <w:rFonts w:ascii="Book Antiqua" w:hAnsi="Book Antiqua"/>
            <w:sz w:val="20"/>
          </w:rPr>
          <w:t xml:space="preserve">Level: </w:t>
        </w:r>
        <w:r>
          <w:rPr>
            <w:rFonts w:ascii="Book Antiqua" w:hAnsi="Book Antiqua"/>
            <w:sz w:val="20"/>
          </w:rPr>
          <w:t>SmallBasic</w:t>
        </w:r>
        <w:r w:rsidRPr="00642E15">
          <w:rPr>
            <w:rFonts w:ascii="Book Antiqua" w:hAnsi="Book Antiqua"/>
            <w:sz w:val="20"/>
          </w:rPr>
          <w:t>-1</w:t>
        </w:r>
      </w:p>
    </w:sdtContent>
  </w:sdt>
  <w:p w14:paraId="2FE4DE81" w14:textId="77777777" w:rsidR="00645130" w:rsidRDefault="00645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55199" w14:textId="77777777" w:rsidR="0012179E" w:rsidRDefault="0012179E">
      <w:pPr>
        <w:spacing w:after="0" w:line="240" w:lineRule="auto"/>
      </w:pPr>
      <w:r>
        <w:separator/>
      </w:r>
    </w:p>
  </w:footnote>
  <w:footnote w:type="continuationSeparator" w:id="0">
    <w:p w14:paraId="0C7FFFDE" w14:textId="77777777" w:rsidR="0012179E" w:rsidRDefault="00121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79E81" w14:textId="77777777" w:rsidR="003611C8" w:rsidRDefault="004C2FF2">
    <w:pPr>
      <w:pStyle w:val="Header"/>
    </w:pPr>
    <w:r>
      <w:rPr>
        <w:noProof/>
        <w:lang w:val="en-AU" w:eastAsia="en-AU"/>
      </w:rPr>
      <w:drawing>
        <wp:inline distT="0" distB="0" distL="0" distR="0" wp14:anchorId="490B0AC8" wp14:editId="47A97A7D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41A6C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FA1083"/>
    <w:multiLevelType w:val="hybridMultilevel"/>
    <w:tmpl w:val="06D0D8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34F00"/>
    <w:multiLevelType w:val="hybridMultilevel"/>
    <w:tmpl w:val="0EC01D84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2E6923"/>
    <w:multiLevelType w:val="hybridMultilevel"/>
    <w:tmpl w:val="5B52F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D1A80"/>
    <w:multiLevelType w:val="hybridMultilevel"/>
    <w:tmpl w:val="D6BA1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84283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6E24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D7858"/>
    <w:multiLevelType w:val="hybridMultilevel"/>
    <w:tmpl w:val="333CE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40998"/>
    <w:multiLevelType w:val="hybridMultilevel"/>
    <w:tmpl w:val="94202F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A04AB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3060C"/>
    <w:multiLevelType w:val="hybridMultilevel"/>
    <w:tmpl w:val="74C89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81C2A"/>
    <w:multiLevelType w:val="hybridMultilevel"/>
    <w:tmpl w:val="BD785A42"/>
    <w:lvl w:ilvl="0" w:tplc="BE6CDB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82AAB"/>
    <w:multiLevelType w:val="hybridMultilevel"/>
    <w:tmpl w:val="437AF1B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BB0525"/>
    <w:multiLevelType w:val="hybridMultilevel"/>
    <w:tmpl w:val="F512337A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50E0C"/>
    <w:multiLevelType w:val="hybridMultilevel"/>
    <w:tmpl w:val="0BEE25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D10C4"/>
    <w:multiLevelType w:val="hybridMultilevel"/>
    <w:tmpl w:val="3D8CB3DE"/>
    <w:lvl w:ilvl="0" w:tplc="C0CCE38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740362C2"/>
    <w:multiLevelType w:val="hybridMultilevel"/>
    <w:tmpl w:val="E22688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393428">
    <w:abstractNumId w:val="1"/>
  </w:num>
  <w:num w:numId="2" w16cid:durableId="444007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1422206">
    <w:abstractNumId w:val="1"/>
  </w:num>
  <w:num w:numId="4" w16cid:durableId="1073964538">
    <w:abstractNumId w:val="1"/>
  </w:num>
  <w:num w:numId="5" w16cid:durableId="1567492701">
    <w:abstractNumId w:val="1"/>
  </w:num>
  <w:num w:numId="6" w16cid:durableId="1523782468">
    <w:abstractNumId w:val="1"/>
  </w:num>
  <w:num w:numId="7" w16cid:durableId="1691296820">
    <w:abstractNumId w:val="1"/>
  </w:num>
  <w:num w:numId="8" w16cid:durableId="330763353">
    <w:abstractNumId w:val="1"/>
  </w:num>
  <w:num w:numId="9" w16cid:durableId="2133090638">
    <w:abstractNumId w:val="1"/>
  </w:num>
  <w:num w:numId="10" w16cid:durableId="704329143">
    <w:abstractNumId w:val="1"/>
  </w:num>
  <w:num w:numId="11" w16cid:durableId="1520855769">
    <w:abstractNumId w:val="1"/>
  </w:num>
  <w:num w:numId="12" w16cid:durableId="380979771">
    <w:abstractNumId w:val="1"/>
  </w:num>
  <w:num w:numId="13" w16cid:durableId="1252662720">
    <w:abstractNumId w:val="12"/>
  </w:num>
  <w:num w:numId="14" w16cid:durableId="1320303996">
    <w:abstractNumId w:val="15"/>
  </w:num>
  <w:num w:numId="15" w16cid:durableId="1702897458">
    <w:abstractNumId w:val="19"/>
  </w:num>
  <w:num w:numId="16" w16cid:durableId="2012440069">
    <w:abstractNumId w:val="14"/>
  </w:num>
  <w:num w:numId="17" w16cid:durableId="462965321">
    <w:abstractNumId w:val="7"/>
  </w:num>
  <w:num w:numId="18" w16cid:durableId="631446482">
    <w:abstractNumId w:val="6"/>
  </w:num>
  <w:num w:numId="19" w16cid:durableId="1179739147">
    <w:abstractNumId w:val="0"/>
  </w:num>
  <w:num w:numId="20" w16cid:durableId="1265960056">
    <w:abstractNumId w:val="4"/>
  </w:num>
  <w:num w:numId="21" w16cid:durableId="1996912947">
    <w:abstractNumId w:val="13"/>
  </w:num>
  <w:num w:numId="22" w16cid:durableId="560748802">
    <w:abstractNumId w:val="17"/>
  </w:num>
  <w:num w:numId="23" w16cid:durableId="503402050">
    <w:abstractNumId w:val="9"/>
  </w:num>
  <w:num w:numId="24" w16cid:durableId="162356078">
    <w:abstractNumId w:val="8"/>
  </w:num>
  <w:num w:numId="25" w16cid:durableId="1571694901">
    <w:abstractNumId w:val="11"/>
  </w:num>
  <w:num w:numId="26" w16cid:durableId="885919051">
    <w:abstractNumId w:val="18"/>
  </w:num>
  <w:num w:numId="27" w16cid:durableId="491991974">
    <w:abstractNumId w:val="10"/>
  </w:num>
  <w:num w:numId="28" w16cid:durableId="1566455703">
    <w:abstractNumId w:val="3"/>
  </w:num>
  <w:num w:numId="29" w16cid:durableId="984505198">
    <w:abstractNumId w:val="2"/>
  </w:num>
  <w:num w:numId="30" w16cid:durableId="2099981458">
    <w:abstractNumId w:val="5"/>
  </w:num>
  <w:num w:numId="31" w16cid:durableId="4194453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17478"/>
    <w:rsid w:val="00035119"/>
    <w:rsid w:val="00041F49"/>
    <w:rsid w:val="000449FF"/>
    <w:rsid w:val="00047CF0"/>
    <w:rsid w:val="00052A05"/>
    <w:rsid w:val="00061899"/>
    <w:rsid w:val="00094367"/>
    <w:rsid w:val="00097E53"/>
    <w:rsid w:val="000A57C6"/>
    <w:rsid w:val="000B45AB"/>
    <w:rsid w:val="000B4729"/>
    <w:rsid w:val="000D6787"/>
    <w:rsid w:val="000E492C"/>
    <w:rsid w:val="000F4066"/>
    <w:rsid w:val="000F5B15"/>
    <w:rsid w:val="001014F8"/>
    <w:rsid w:val="0012179E"/>
    <w:rsid w:val="00127AB9"/>
    <w:rsid w:val="001442A2"/>
    <w:rsid w:val="00144E8D"/>
    <w:rsid w:val="00152E0D"/>
    <w:rsid w:val="001572CD"/>
    <w:rsid w:val="00190CBA"/>
    <w:rsid w:val="001A7269"/>
    <w:rsid w:val="001C3D8D"/>
    <w:rsid w:val="001D12A5"/>
    <w:rsid w:val="001E185E"/>
    <w:rsid w:val="001E405C"/>
    <w:rsid w:val="001F19F2"/>
    <w:rsid w:val="00200C3D"/>
    <w:rsid w:val="0020521A"/>
    <w:rsid w:val="00211779"/>
    <w:rsid w:val="00216A7C"/>
    <w:rsid w:val="00220824"/>
    <w:rsid w:val="0023416E"/>
    <w:rsid w:val="00235A61"/>
    <w:rsid w:val="00240FEF"/>
    <w:rsid w:val="00242B34"/>
    <w:rsid w:val="00264E5B"/>
    <w:rsid w:val="00265451"/>
    <w:rsid w:val="002663B0"/>
    <w:rsid w:val="00276224"/>
    <w:rsid w:val="00276CEC"/>
    <w:rsid w:val="002B2952"/>
    <w:rsid w:val="002B7956"/>
    <w:rsid w:val="002C744D"/>
    <w:rsid w:val="00302E21"/>
    <w:rsid w:val="00325956"/>
    <w:rsid w:val="00327EC6"/>
    <w:rsid w:val="003611C8"/>
    <w:rsid w:val="0037544D"/>
    <w:rsid w:val="00392A96"/>
    <w:rsid w:val="003952FB"/>
    <w:rsid w:val="003A0902"/>
    <w:rsid w:val="003A4FF3"/>
    <w:rsid w:val="003C4684"/>
    <w:rsid w:val="003D5D51"/>
    <w:rsid w:val="00447F10"/>
    <w:rsid w:val="0046708C"/>
    <w:rsid w:val="00471956"/>
    <w:rsid w:val="00473169"/>
    <w:rsid w:val="004853B7"/>
    <w:rsid w:val="00497C2E"/>
    <w:rsid w:val="004A10C1"/>
    <w:rsid w:val="004C2FF2"/>
    <w:rsid w:val="004C6E46"/>
    <w:rsid w:val="00501769"/>
    <w:rsid w:val="005207FE"/>
    <w:rsid w:val="00523899"/>
    <w:rsid w:val="00551581"/>
    <w:rsid w:val="005800CF"/>
    <w:rsid w:val="00595D30"/>
    <w:rsid w:val="005C02CF"/>
    <w:rsid w:val="005D4697"/>
    <w:rsid w:val="005F0D9A"/>
    <w:rsid w:val="006031A3"/>
    <w:rsid w:val="00613839"/>
    <w:rsid w:val="006313D8"/>
    <w:rsid w:val="00645130"/>
    <w:rsid w:val="0066234B"/>
    <w:rsid w:val="00665D36"/>
    <w:rsid w:val="0067626C"/>
    <w:rsid w:val="006A5A8E"/>
    <w:rsid w:val="006A65A6"/>
    <w:rsid w:val="006C0B1C"/>
    <w:rsid w:val="006C1CD1"/>
    <w:rsid w:val="006C6038"/>
    <w:rsid w:val="006E29EE"/>
    <w:rsid w:val="006F7C66"/>
    <w:rsid w:val="0070013B"/>
    <w:rsid w:val="0070399C"/>
    <w:rsid w:val="0071104F"/>
    <w:rsid w:val="00712DFA"/>
    <w:rsid w:val="007147DA"/>
    <w:rsid w:val="00716FAE"/>
    <w:rsid w:val="00731741"/>
    <w:rsid w:val="007327D4"/>
    <w:rsid w:val="00745D93"/>
    <w:rsid w:val="00747937"/>
    <w:rsid w:val="00750CED"/>
    <w:rsid w:val="007612FF"/>
    <w:rsid w:val="0077024E"/>
    <w:rsid w:val="00772089"/>
    <w:rsid w:val="007744F1"/>
    <w:rsid w:val="007748B4"/>
    <w:rsid w:val="00781D1A"/>
    <w:rsid w:val="007940D6"/>
    <w:rsid w:val="0079652B"/>
    <w:rsid w:val="00796DAB"/>
    <w:rsid w:val="007A4197"/>
    <w:rsid w:val="007B66D7"/>
    <w:rsid w:val="007D1D0A"/>
    <w:rsid w:val="007D7520"/>
    <w:rsid w:val="007E0370"/>
    <w:rsid w:val="007E3E6C"/>
    <w:rsid w:val="007E62B5"/>
    <w:rsid w:val="007F21FB"/>
    <w:rsid w:val="007F551C"/>
    <w:rsid w:val="00801417"/>
    <w:rsid w:val="00802078"/>
    <w:rsid w:val="00821F5F"/>
    <w:rsid w:val="00840282"/>
    <w:rsid w:val="0085004A"/>
    <w:rsid w:val="00852D2B"/>
    <w:rsid w:val="008633E6"/>
    <w:rsid w:val="00873534"/>
    <w:rsid w:val="00882C51"/>
    <w:rsid w:val="0088636A"/>
    <w:rsid w:val="008A13D8"/>
    <w:rsid w:val="008B38E0"/>
    <w:rsid w:val="008B5ED5"/>
    <w:rsid w:val="008B6062"/>
    <w:rsid w:val="008D080F"/>
    <w:rsid w:val="008E76D4"/>
    <w:rsid w:val="008F056C"/>
    <w:rsid w:val="008F37D9"/>
    <w:rsid w:val="008F628F"/>
    <w:rsid w:val="008F71C2"/>
    <w:rsid w:val="009065A8"/>
    <w:rsid w:val="009301A6"/>
    <w:rsid w:val="00940DC6"/>
    <w:rsid w:val="00942DB3"/>
    <w:rsid w:val="009447D7"/>
    <w:rsid w:val="009518AE"/>
    <w:rsid w:val="00957BB9"/>
    <w:rsid w:val="00960EAA"/>
    <w:rsid w:val="009833DE"/>
    <w:rsid w:val="00996EC3"/>
    <w:rsid w:val="009A183F"/>
    <w:rsid w:val="009B4021"/>
    <w:rsid w:val="009D2DD7"/>
    <w:rsid w:val="009D42B4"/>
    <w:rsid w:val="009D641D"/>
    <w:rsid w:val="00A2232E"/>
    <w:rsid w:val="00A55E7A"/>
    <w:rsid w:val="00A7620B"/>
    <w:rsid w:val="00A81D90"/>
    <w:rsid w:val="00A8312F"/>
    <w:rsid w:val="00AA4007"/>
    <w:rsid w:val="00AB4C9F"/>
    <w:rsid w:val="00AD179C"/>
    <w:rsid w:val="00AE0EFF"/>
    <w:rsid w:val="00AF067B"/>
    <w:rsid w:val="00AF5A29"/>
    <w:rsid w:val="00B05456"/>
    <w:rsid w:val="00B07FA0"/>
    <w:rsid w:val="00B21798"/>
    <w:rsid w:val="00B220E6"/>
    <w:rsid w:val="00B40D34"/>
    <w:rsid w:val="00B51582"/>
    <w:rsid w:val="00B5630B"/>
    <w:rsid w:val="00B67F19"/>
    <w:rsid w:val="00B711EB"/>
    <w:rsid w:val="00B8283A"/>
    <w:rsid w:val="00BB2C3F"/>
    <w:rsid w:val="00BC6FAB"/>
    <w:rsid w:val="00BE2931"/>
    <w:rsid w:val="00BE5152"/>
    <w:rsid w:val="00C25C0F"/>
    <w:rsid w:val="00C32E06"/>
    <w:rsid w:val="00C37BF2"/>
    <w:rsid w:val="00C52167"/>
    <w:rsid w:val="00C551DD"/>
    <w:rsid w:val="00C62701"/>
    <w:rsid w:val="00C773F8"/>
    <w:rsid w:val="00C77616"/>
    <w:rsid w:val="00C837D7"/>
    <w:rsid w:val="00C859C1"/>
    <w:rsid w:val="00C8615E"/>
    <w:rsid w:val="00C86E06"/>
    <w:rsid w:val="00C91C48"/>
    <w:rsid w:val="00CA0D26"/>
    <w:rsid w:val="00CB4815"/>
    <w:rsid w:val="00CC1D7F"/>
    <w:rsid w:val="00CD3F7D"/>
    <w:rsid w:val="00CD793C"/>
    <w:rsid w:val="00CF3FD9"/>
    <w:rsid w:val="00D02098"/>
    <w:rsid w:val="00D05E39"/>
    <w:rsid w:val="00D325EB"/>
    <w:rsid w:val="00D34BD5"/>
    <w:rsid w:val="00D52615"/>
    <w:rsid w:val="00D8058A"/>
    <w:rsid w:val="00DE49D8"/>
    <w:rsid w:val="00DE5BAE"/>
    <w:rsid w:val="00E11A1F"/>
    <w:rsid w:val="00E11FAB"/>
    <w:rsid w:val="00E1274A"/>
    <w:rsid w:val="00E276C2"/>
    <w:rsid w:val="00E37A5C"/>
    <w:rsid w:val="00E4196A"/>
    <w:rsid w:val="00E42103"/>
    <w:rsid w:val="00E64CA6"/>
    <w:rsid w:val="00E71238"/>
    <w:rsid w:val="00E734AA"/>
    <w:rsid w:val="00E74158"/>
    <w:rsid w:val="00E94AEA"/>
    <w:rsid w:val="00EB240D"/>
    <w:rsid w:val="00EE7698"/>
    <w:rsid w:val="00F01623"/>
    <w:rsid w:val="00F02D95"/>
    <w:rsid w:val="00F143B8"/>
    <w:rsid w:val="00F17E74"/>
    <w:rsid w:val="00F31D6C"/>
    <w:rsid w:val="00F45B26"/>
    <w:rsid w:val="00F51839"/>
    <w:rsid w:val="00F55D78"/>
    <w:rsid w:val="00F56799"/>
    <w:rsid w:val="00F56F79"/>
    <w:rsid w:val="00F82BCD"/>
    <w:rsid w:val="00F83EEB"/>
    <w:rsid w:val="00F85604"/>
    <w:rsid w:val="00FA5F8F"/>
    <w:rsid w:val="00FA7ECB"/>
    <w:rsid w:val="00FB196D"/>
    <w:rsid w:val="00FB730B"/>
    <w:rsid w:val="00FF0865"/>
    <w:rsid w:val="00FF4CE2"/>
    <w:rsid w:val="00FF7D3F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4DED8"/>
  <w15:docId w15:val="{AD47F819-9870-4BCC-8C0C-94EA45F6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899"/>
  </w:style>
  <w:style w:type="paragraph" w:styleId="BalloonText">
    <w:name w:val="Balloon Text"/>
    <w:basedOn w:val="Normal"/>
    <w:link w:val="BalloonTextChar"/>
    <w:uiPriority w:val="99"/>
    <w:semiHidden/>
    <w:unhideWhenUsed/>
    <w:rsid w:val="00242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B3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130"/>
  </w:style>
  <w:style w:type="table" w:styleId="TableGrid">
    <w:name w:val="Table Grid"/>
    <w:basedOn w:val="TableNormal"/>
    <w:uiPriority w:val="39"/>
    <w:rsid w:val="00205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ic">
    <w:name w:val="Topic"/>
    <w:basedOn w:val="Title"/>
    <w:link w:val="TopicChar"/>
    <w:autoRedefine/>
    <w:qFormat/>
    <w:rsid w:val="00F51839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F51839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F51839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F51839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LISC">
    <w:name w:val="LI SC"/>
    <w:basedOn w:val="Normal"/>
    <w:link w:val="LISCChar"/>
    <w:autoRedefine/>
    <w:qFormat/>
    <w:rsid w:val="00F51839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F51839"/>
    <w:rPr>
      <w:rFonts w:ascii="Assistant" w:hAnsi="Assistant"/>
      <w:b/>
      <w:sz w:val="24"/>
      <w:szCs w:val="24"/>
    </w:rPr>
  </w:style>
  <w:style w:type="paragraph" w:customStyle="1" w:styleId="Description">
    <w:name w:val="Description"/>
    <w:basedOn w:val="Normal"/>
    <w:link w:val="DescriptionChar"/>
    <w:qFormat/>
    <w:rsid w:val="00F51839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F51839"/>
    <w:rPr>
      <w:rFonts w:ascii="Assistant" w:eastAsiaTheme="majorEastAsia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CD793C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CD793C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Text">
    <w:name w:val="Text"/>
    <w:basedOn w:val="Normal"/>
    <w:link w:val="TextChar"/>
    <w:autoRedefine/>
    <w:qFormat/>
    <w:rsid w:val="00F51839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F51839"/>
    <w:rPr>
      <w:rFonts w:ascii="Assistant" w:hAnsi="Assistant"/>
      <w:sz w:val="24"/>
      <w:szCs w:val="24"/>
    </w:rPr>
  </w:style>
  <w:style w:type="paragraph" w:customStyle="1" w:styleId="Code">
    <w:name w:val="Code"/>
    <w:basedOn w:val="Normal"/>
    <w:link w:val="CodeChar"/>
    <w:autoRedefine/>
    <w:qFormat/>
    <w:rsid w:val="00A2232E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A2232E"/>
    <w:rPr>
      <w:rFonts w:ascii="Courier New" w:hAnsi="Courier New"/>
    </w:rPr>
  </w:style>
  <w:style w:type="paragraph" w:customStyle="1" w:styleId="ChallengeHeadings">
    <w:name w:val="Challenge Headings"/>
    <w:basedOn w:val="Normal"/>
    <w:link w:val="ChallengeHeadingsChar"/>
    <w:qFormat/>
    <w:rsid w:val="00F51839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F51839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styleId="Hyperlink">
    <w:name w:val="Hyperlink"/>
    <w:basedOn w:val="DefaultParagraphFont"/>
    <w:uiPriority w:val="99"/>
    <w:unhideWhenUsed/>
    <w:rsid w:val="007D1D0A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80C13B87-0EB7-4458-AB26-E6BF9A789E7B}"/>
</file>

<file path=customXml/itemProps2.xml><?xml version="1.0" encoding="utf-8"?>
<ds:datastoreItem xmlns:ds="http://schemas.openxmlformats.org/officeDocument/2006/customXml" ds:itemID="{66E2F153-7390-4B19-B9F6-B673D0C8064C}"/>
</file>

<file path=customXml/itemProps3.xml><?xml version="1.0" encoding="utf-8"?>
<ds:datastoreItem xmlns:ds="http://schemas.openxmlformats.org/officeDocument/2006/customXml" ds:itemID="{7DCD73AD-C39C-42CF-BF0B-895492588E15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147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Zoher P</dc:creator>
  <cp:lastModifiedBy>Zoher P</cp:lastModifiedBy>
  <cp:revision>54</cp:revision>
  <cp:lastPrinted>2018-02-13T11:12:00Z</cp:lastPrinted>
  <dcterms:created xsi:type="dcterms:W3CDTF">2019-02-13T02:17:00Z</dcterms:created>
  <dcterms:modified xsi:type="dcterms:W3CDTF">2024-07-22T04:25:00Z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