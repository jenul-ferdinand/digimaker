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596DF" w14:textId="2305D982" w:rsidR="00523899" w:rsidRDefault="005D5713" w:rsidP="006F5B77">
      <w:pPr>
        <w:pStyle w:val="Topic"/>
      </w:pPr>
      <w:r w:rsidRPr="006F5B77">
        <w:t>Block</w:t>
      </w:r>
    </w:p>
    <w:p w14:paraId="3F9FC618" w14:textId="327619BB" w:rsidR="0065267D" w:rsidRPr="006F5B77" w:rsidRDefault="004844B3" w:rsidP="006F5B77">
      <w:pPr>
        <w:pStyle w:val="ProjectTitle"/>
      </w:pPr>
      <w:r w:rsidRPr="006F5B77">
        <w:t>Design Logo</w:t>
      </w:r>
    </w:p>
    <w:p w14:paraId="1E54117E" w14:textId="4DB4617A" w:rsidR="005F149F" w:rsidRPr="00606CB1" w:rsidRDefault="005F149F" w:rsidP="005F149F">
      <w:pPr>
        <w:pStyle w:val="Text"/>
        <w:rPr>
          <w:noProof/>
          <w:lang w:val="en-AU"/>
        </w:rPr>
      </w:pPr>
      <w:r>
        <w:rPr>
          <w:noProof/>
          <w:lang w:val="en-AU"/>
        </w:rPr>
        <w:t>Block is a p</w:t>
      </w:r>
      <w:r w:rsidRPr="004B268C">
        <w:rPr>
          <w:noProof/>
          <w:lang w:val="en-AU"/>
        </w:rPr>
        <w:t>iece of code for performing a specified task that can be used repeatedly.</w:t>
      </w:r>
      <w:r>
        <w:rPr>
          <w:noProof/>
          <w:lang w:val="en-AU"/>
        </w:rPr>
        <w:t xml:space="preserve"> </w:t>
      </w:r>
      <w:bookmarkStart w:id="0" w:name="_Hlk76463693"/>
      <w:r>
        <w:rPr>
          <w:noProof/>
          <w:lang w:val="en-AU"/>
        </w:rPr>
        <w:t xml:space="preserve">In Python, a block has a name prefixed with </w:t>
      </w:r>
      <w:r>
        <w:rPr>
          <w:b/>
          <w:bCs/>
          <w:noProof/>
          <w:lang w:val="en-AU"/>
        </w:rPr>
        <w:t>def</w:t>
      </w:r>
      <w:r>
        <w:rPr>
          <w:noProof/>
          <w:lang w:val="en-AU"/>
        </w:rPr>
        <w:t xml:space="preserve"> to indicate it’s a block.</w:t>
      </w:r>
    </w:p>
    <w:bookmarkEnd w:id="0"/>
    <w:p w14:paraId="794053FA" w14:textId="1BFB1FE9" w:rsidR="006348B5" w:rsidRDefault="006348B5" w:rsidP="006F5B77">
      <w:pPr>
        <w:pStyle w:val="Description"/>
      </w:pPr>
      <w:r w:rsidRPr="006F5B77">
        <w:t>Design your own logo using Python!</w:t>
      </w:r>
    </w:p>
    <w:p w14:paraId="0C04016B" w14:textId="63F6046F" w:rsidR="008C741D" w:rsidRPr="006F5B77" w:rsidRDefault="008C741D" w:rsidP="008C741D">
      <w:pPr>
        <w:pStyle w:val="Text"/>
      </w:pPr>
      <w:r>
        <w:rPr>
          <w:noProof/>
        </w:rPr>
        <w:drawing>
          <wp:inline distT="0" distB="0" distL="0" distR="0" wp14:anchorId="155557CA" wp14:editId="52F78189">
            <wp:extent cx="1885950" cy="85065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586" cy="85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4C340" w14:textId="77777777" w:rsidR="000236F6" w:rsidRDefault="000236F6" w:rsidP="000236F6">
      <w:pPr>
        <w:pStyle w:val="Headings"/>
      </w:pPr>
      <w:bookmarkStart w:id="1" w:name="_Hlk47532707"/>
      <w:r w:rsidRPr="009C5459">
        <w:t>Get Ready</w:t>
      </w:r>
    </w:p>
    <w:p w14:paraId="47E03BD8" w14:textId="195395DC" w:rsidR="000236F6" w:rsidRDefault="00D56239" w:rsidP="006B7A1F">
      <w:pPr>
        <w:pStyle w:val="Text"/>
        <w:numPr>
          <w:ilvl w:val="0"/>
          <w:numId w:val="18"/>
        </w:numPr>
        <w:spacing w:after="0" w:line="252" w:lineRule="auto"/>
      </w:pPr>
      <w:bookmarkStart w:id="2" w:name="_Hlk47707805"/>
      <w:bookmarkStart w:id="3" w:name="_Hlk47707718"/>
      <w:r w:rsidRPr="00871F48">
        <w:rPr>
          <w:rFonts w:hint="cs"/>
          <w:b/>
          <w:bCs/>
        </w:rPr>
        <w:t>G</w:t>
      </w:r>
      <w:r w:rsidR="006B7A1F" w:rsidRPr="00871F48">
        <w:rPr>
          <w:b/>
          <w:bCs/>
        </w:rPr>
        <w:t>et project</w:t>
      </w:r>
      <w:r w:rsidR="006B7A1F">
        <w:t>: Click on “</w:t>
      </w:r>
      <w:r w:rsidR="006B7A1F" w:rsidRPr="00871F48">
        <w:rPr>
          <w:b/>
          <w:bCs/>
        </w:rPr>
        <w:t>Code</w:t>
      </w:r>
      <w:r w:rsidR="006B7A1F">
        <w:t>” and then click save</w:t>
      </w:r>
      <w:bookmarkEnd w:id="1"/>
      <w:bookmarkEnd w:id="2"/>
      <w:bookmarkEnd w:id="3"/>
    </w:p>
    <w:p w14:paraId="6201E4E6" w14:textId="7E82FAF1" w:rsidR="000236F6" w:rsidRPr="000236F6" w:rsidRDefault="000236F6" w:rsidP="000236F6">
      <w:pPr>
        <w:pStyle w:val="Headings"/>
        <w:rPr>
          <w:sz w:val="24"/>
          <w:szCs w:val="24"/>
        </w:rPr>
      </w:pPr>
      <w:bookmarkStart w:id="4" w:name="_Hlk47535250"/>
      <w:bookmarkStart w:id="5" w:name="_Hlk47532717"/>
      <w:r w:rsidRPr="00D0789D">
        <w:t>Add Your Code</w:t>
      </w:r>
      <w:bookmarkEnd w:id="4"/>
      <w:bookmarkEnd w:id="5"/>
    </w:p>
    <w:p w14:paraId="6AC81CCE" w14:textId="15D4BF80" w:rsidR="0057450E" w:rsidRPr="000236F6" w:rsidRDefault="00E24ADB" w:rsidP="000236F6">
      <w:pPr>
        <w:pStyle w:val="Text"/>
        <w:numPr>
          <w:ilvl w:val="0"/>
          <w:numId w:val="18"/>
        </w:numPr>
        <w:spacing w:after="0"/>
      </w:pPr>
      <w:r w:rsidRPr="00E24ADB">
        <w:rPr>
          <w:b/>
          <w:bCs/>
        </w:rPr>
        <w:t>Blocks</w:t>
      </w:r>
      <w:r>
        <w:t>: In this section, w</w:t>
      </w:r>
      <w:r w:rsidR="000C55D7" w:rsidRPr="000236F6">
        <w:t>rite</w:t>
      </w:r>
      <w:r w:rsidR="00D04238" w:rsidRPr="000236F6">
        <w:t xml:space="preserve"> block ‘</w:t>
      </w:r>
      <w:proofErr w:type="spellStart"/>
      <w:r w:rsidR="000C55D7" w:rsidRPr="000236F6">
        <w:t>draw_</w:t>
      </w:r>
      <w:r w:rsidR="004844B3" w:rsidRPr="000236F6">
        <w:t>square</w:t>
      </w:r>
      <w:proofErr w:type="spellEnd"/>
      <w:r w:rsidR="004844B3" w:rsidRPr="000236F6">
        <w:t>’</w:t>
      </w:r>
      <w:r w:rsidR="00D04238" w:rsidRPr="000236F6">
        <w:t xml:space="preserve"> </w:t>
      </w:r>
      <w:r w:rsidR="000C55D7" w:rsidRPr="000236F6">
        <w:t>to draw</w:t>
      </w:r>
      <w:r w:rsidR="004844B3" w:rsidRPr="000236F6">
        <w:t xml:space="preserve"> </w:t>
      </w:r>
      <w:r w:rsidR="00354462" w:rsidRPr="000236F6">
        <w:t xml:space="preserve">a </w:t>
      </w:r>
      <w:r w:rsidR="004844B3" w:rsidRPr="000236F6">
        <w:t>square</w:t>
      </w:r>
    </w:p>
    <w:p w14:paraId="1DF496E6" w14:textId="6DAE5A4A" w:rsidR="000C55D7" w:rsidRPr="000236F6" w:rsidRDefault="000C55D7" w:rsidP="00D06382">
      <w:pPr>
        <w:pStyle w:val="Code"/>
        <w:spacing w:after="0"/>
      </w:pPr>
      <w:r w:rsidRPr="000236F6">
        <w:t xml:space="preserve">def </w:t>
      </w:r>
      <w:proofErr w:type="spellStart"/>
      <w:r w:rsidRPr="000236F6">
        <w:t>draw_square</w:t>
      </w:r>
      <w:proofErr w:type="spellEnd"/>
      <w:r w:rsidRPr="000236F6">
        <w:t>(</w:t>
      </w:r>
      <w:proofErr w:type="spellStart"/>
      <w:r w:rsidRPr="000236F6">
        <w:t>x,y,length</w:t>
      </w:r>
      <w:proofErr w:type="spellEnd"/>
      <w:r w:rsidRPr="000236F6">
        <w:t>):</w:t>
      </w:r>
    </w:p>
    <w:p w14:paraId="4B4DB757" w14:textId="77777777" w:rsidR="000C55D7" w:rsidRPr="000236F6" w:rsidRDefault="000C55D7" w:rsidP="00D06382">
      <w:pPr>
        <w:pStyle w:val="Code"/>
        <w:spacing w:after="0"/>
      </w:pPr>
      <w:r w:rsidRPr="000236F6">
        <w:t xml:space="preserve">    </w:t>
      </w:r>
      <w:proofErr w:type="spellStart"/>
      <w:r w:rsidRPr="000236F6">
        <w:t>tim.penup</w:t>
      </w:r>
      <w:proofErr w:type="spellEnd"/>
      <w:r w:rsidRPr="000236F6">
        <w:t>()</w:t>
      </w:r>
    </w:p>
    <w:p w14:paraId="7F7F70E0" w14:textId="7EEAECD7" w:rsidR="000C55D7" w:rsidRPr="000236F6" w:rsidRDefault="000C55D7" w:rsidP="00D06382">
      <w:pPr>
        <w:pStyle w:val="Code"/>
        <w:spacing w:after="0"/>
      </w:pPr>
      <w:r w:rsidRPr="000236F6">
        <w:t xml:space="preserve">    </w:t>
      </w:r>
      <w:proofErr w:type="spellStart"/>
      <w:r w:rsidRPr="000236F6">
        <w:t>tim.goto</w:t>
      </w:r>
      <w:proofErr w:type="spellEnd"/>
      <w:r w:rsidRPr="000236F6">
        <w:t>(</w:t>
      </w:r>
      <w:proofErr w:type="spellStart"/>
      <w:r w:rsidRPr="000236F6">
        <w:t>x,y</w:t>
      </w:r>
      <w:proofErr w:type="spellEnd"/>
      <w:r w:rsidRPr="000236F6">
        <w:t>)</w:t>
      </w:r>
    </w:p>
    <w:p w14:paraId="571A2D45" w14:textId="225D950B" w:rsidR="000C55D7" w:rsidRPr="000236F6" w:rsidRDefault="000C55D7" w:rsidP="00D06382">
      <w:pPr>
        <w:pStyle w:val="Code"/>
        <w:spacing w:after="0"/>
      </w:pPr>
      <w:r w:rsidRPr="000236F6">
        <w:t xml:space="preserve">    </w:t>
      </w:r>
      <w:proofErr w:type="spellStart"/>
      <w:r w:rsidRPr="000236F6">
        <w:t>tim.pendown</w:t>
      </w:r>
      <w:proofErr w:type="spellEnd"/>
      <w:r w:rsidRPr="000236F6">
        <w:t>()</w:t>
      </w:r>
    </w:p>
    <w:p w14:paraId="22479F7D" w14:textId="62896C65" w:rsidR="000C55D7" w:rsidRPr="000236F6" w:rsidRDefault="000C55D7" w:rsidP="00D06382">
      <w:pPr>
        <w:pStyle w:val="Code"/>
        <w:spacing w:after="0"/>
      </w:pPr>
      <w:r w:rsidRPr="000236F6">
        <w:t xml:space="preserve">    </w:t>
      </w:r>
      <w:proofErr w:type="spellStart"/>
      <w:r w:rsidRPr="000236F6">
        <w:t>tim.begin_fill</w:t>
      </w:r>
      <w:proofErr w:type="spellEnd"/>
      <w:r w:rsidRPr="000236F6">
        <w:t>()</w:t>
      </w:r>
    </w:p>
    <w:p w14:paraId="30BE35B5" w14:textId="77777777" w:rsidR="000C55D7" w:rsidRPr="000236F6" w:rsidRDefault="000C55D7" w:rsidP="00D06382">
      <w:pPr>
        <w:pStyle w:val="Code"/>
        <w:spacing w:after="0"/>
      </w:pPr>
      <w:r w:rsidRPr="000236F6">
        <w:t xml:space="preserve">    for steps in range(4):</w:t>
      </w:r>
    </w:p>
    <w:p w14:paraId="0C1F3C8B" w14:textId="2C3819F0" w:rsidR="000C55D7" w:rsidRPr="000236F6" w:rsidRDefault="000C55D7" w:rsidP="00D06382">
      <w:pPr>
        <w:pStyle w:val="Code"/>
        <w:spacing w:after="0"/>
      </w:pPr>
      <w:r w:rsidRPr="000236F6">
        <w:t xml:space="preserve">        </w:t>
      </w:r>
      <w:proofErr w:type="spellStart"/>
      <w:r w:rsidRPr="000236F6">
        <w:t>tim.fd</w:t>
      </w:r>
      <w:proofErr w:type="spellEnd"/>
      <w:r w:rsidRPr="000236F6">
        <w:t>(length)</w:t>
      </w:r>
    </w:p>
    <w:p w14:paraId="25626788" w14:textId="77777777" w:rsidR="000C55D7" w:rsidRPr="000236F6" w:rsidRDefault="000C55D7" w:rsidP="00D06382">
      <w:pPr>
        <w:pStyle w:val="Code"/>
        <w:spacing w:after="0"/>
      </w:pPr>
      <w:r w:rsidRPr="000236F6">
        <w:t xml:space="preserve">        </w:t>
      </w:r>
      <w:proofErr w:type="spellStart"/>
      <w:r w:rsidRPr="000236F6">
        <w:t>tim.left</w:t>
      </w:r>
      <w:proofErr w:type="spellEnd"/>
      <w:r w:rsidRPr="000236F6">
        <w:t>(90)</w:t>
      </w:r>
    </w:p>
    <w:p w14:paraId="018B6C3B" w14:textId="7AB97E93" w:rsidR="004844B3" w:rsidRDefault="000C55D7" w:rsidP="00D06382">
      <w:pPr>
        <w:pStyle w:val="Code"/>
        <w:spacing w:after="0"/>
      </w:pPr>
      <w:r w:rsidRPr="000236F6">
        <w:t xml:space="preserve">    </w:t>
      </w:r>
      <w:proofErr w:type="spellStart"/>
      <w:r w:rsidRPr="000236F6">
        <w:t>tim.end_fill</w:t>
      </w:r>
      <w:proofErr w:type="spellEnd"/>
      <w:r w:rsidRPr="000236F6">
        <w:t>()</w:t>
      </w:r>
    </w:p>
    <w:p w14:paraId="45AAA950" w14:textId="0EB30E5C" w:rsidR="00911B41" w:rsidRPr="000236F6" w:rsidRDefault="00E24ADB" w:rsidP="000236F6">
      <w:pPr>
        <w:pStyle w:val="Text"/>
        <w:numPr>
          <w:ilvl w:val="0"/>
          <w:numId w:val="18"/>
        </w:numPr>
        <w:spacing w:after="0"/>
      </w:pPr>
      <w:r w:rsidRPr="00E24ADB">
        <w:rPr>
          <w:b/>
          <w:bCs/>
        </w:rPr>
        <w:t>Main Program</w:t>
      </w:r>
      <w:r>
        <w:t xml:space="preserve">: </w:t>
      </w:r>
      <w:r w:rsidR="00285743" w:rsidRPr="000236F6">
        <w:t>U</w:t>
      </w:r>
      <w:r w:rsidR="00911B41" w:rsidRPr="000236F6">
        <w:t xml:space="preserve">se </w:t>
      </w:r>
      <w:r w:rsidR="000C55D7" w:rsidRPr="000236F6">
        <w:t xml:space="preserve">block </w:t>
      </w:r>
      <w:r w:rsidR="00911B41" w:rsidRPr="000236F6">
        <w:t>‘</w:t>
      </w:r>
      <w:r w:rsidR="000C55D7" w:rsidRPr="000236F6">
        <w:t>draw</w:t>
      </w:r>
      <w:r w:rsidR="00911B41" w:rsidRPr="000236F6">
        <w:t>_ square’ to draw 3 squares</w:t>
      </w:r>
      <w:r w:rsidR="000C55D7" w:rsidRPr="000236F6">
        <w:t xml:space="preserve"> of size 20</w:t>
      </w:r>
    </w:p>
    <w:p w14:paraId="2739C2A9" w14:textId="77777777" w:rsidR="000C55D7" w:rsidRPr="000236F6" w:rsidRDefault="000C55D7" w:rsidP="00D06382">
      <w:pPr>
        <w:pStyle w:val="Code"/>
        <w:spacing w:after="0"/>
      </w:pPr>
      <w:proofErr w:type="spellStart"/>
      <w:r w:rsidRPr="000236F6">
        <w:t>draw_square</w:t>
      </w:r>
      <w:proofErr w:type="spellEnd"/>
      <w:r w:rsidRPr="000236F6">
        <w:t>(-120,-20,20)</w:t>
      </w:r>
    </w:p>
    <w:p w14:paraId="6DED9D44" w14:textId="77777777" w:rsidR="000C55D7" w:rsidRPr="000236F6" w:rsidRDefault="000C55D7" w:rsidP="00D06382">
      <w:pPr>
        <w:pStyle w:val="Code"/>
        <w:spacing w:after="0"/>
      </w:pPr>
      <w:proofErr w:type="spellStart"/>
      <w:r w:rsidRPr="000236F6">
        <w:t>draw_square</w:t>
      </w:r>
      <w:proofErr w:type="spellEnd"/>
      <w:r w:rsidRPr="000236F6">
        <w:t>(-120,60,20)</w:t>
      </w:r>
    </w:p>
    <w:p w14:paraId="5E462FF5" w14:textId="43A1F207" w:rsidR="00911B41" w:rsidRDefault="000C55D7" w:rsidP="00D06382">
      <w:pPr>
        <w:pStyle w:val="Code"/>
        <w:spacing w:after="0"/>
      </w:pPr>
      <w:proofErr w:type="spellStart"/>
      <w:r w:rsidRPr="000236F6">
        <w:t>draw_square</w:t>
      </w:r>
      <w:proofErr w:type="spellEnd"/>
      <w:r w:rsidRPr="000236F6">
        <w:t>(-140,0,20)</w:t>
      </w:r>
    </w:p>
    <w:p w14:paraId="7CC9486C" w14:textId="1E05E2EE" w:rsidR="000236F6" w:rsidRPr="000236F6" w:rsidRDefault="000236F6" w:rsidP="000236F6">
      <w:pPr>
        <w:pStyle w:val="Headings"/>
        <w:rPr>
          <w:sz w:val="24"/>
          <w:szCs w:val="24"/>
        </w:rPr>
      </w:pPr>
      <w:r>
        <w:t>Try It Out!</w:t>
      </w:r>
    </w:p>
    <w:p w14:paraId="50EC5E54" w14:textId="1D2FEDE9" w:rsidR="000236F6" w:rsidRPr="000236F6" w:rsidRDefault="00E24ADB" w:rsidP="000236F6">
      <w:pPr>
        <w:pStyle w:val="Text"/>
        <w:numPr>
          <w:ilvl w:val="0"/>
          <w:numId w:val="18"/>
        </w:numPr>
        <w:spacing w:after="0"/>
      </w:pPr>
      <w:r>
        <w:t>Click save and run your project</w:t>
      </w:r>
      <w:r w:rsidR="000236F6">
        <w:t>. How's the logo looking?</w:t>
      </w:r>
    </w:p>
    <w:p w14:paraId="31029C1D" w14:textId="73BB7C68" w:rsidR="00E17F6E" w:rsidRPr="000236F6" w:rsidRDefault="00430D7D" w:rsidP="000236F6">
      <w:pPr>
        <w:pStyle w:val="ProjectTitle"/>
      </w:pPr>
      <w:r w:rsidRPr="000236F6">
        <w:t>Challenge!</w:t>
      </w:r>
    </w:p>
    <w:p w14:paraId="02DDB16C" w14:textId="77777777" w:rsidR="000236F6" w:rsidRPr="00866410" w:rsidRDefault="000236F6" w:rsidP="008D06C0">
      <w:pPr>
        <w:pStyle w:val="ChallengeHeadings"/>
        <w:rPr>
          <w:u w:val="none"/>
        </w:rPr>
      </w:pPr>
      <w:r w:rsidRPr="00866410">
        <w:rPr>
          <w:u w:val="none"/>
        </w:rPr>
        <w:t>Customize Logo</w:t>
      </w:r>
    </w:p>
    <w:p w14:paraId="6719F4B9" w14:textId="3C59F96F" w:rsidR="00A40755" w:rsidRPr="000236F6" w:rsidRDefault="000C55D7" w:rsidP="000236F6">
      <w:pPr>
        <w:pStyle w:val="Text"/>
      </w:pPr>
      <w:r w:rsidRPr="000236F6">
        <w:t>Instead of Digimaker, write your name</w:t>
      </w:r>
      <w:r w:rsidR="00F730B7">
        <w:t xml:space="preserve"> with larger font size</w:t>
      </w:r>
      <w:r w:rsidR="00C14DAB">
        <w:t xml:space="preserve"> and draw squares of </w:t>
      </w:r>
      <w:r w:rsidR="000E268C">
        <w:t>different</w:t>
      </w:r>
      <w:r w:rsidR="00C14DAB">
        <w:t xml:space="preserve"> lengths</w:t>
      </w:r>
    </w:p>
    <w:p w14:paraId="6D4405E8" w14:textId="65D2A30F" w:rsidR="000236F6" w:rsidRPr="00866410" w:rsidRDefault="00C14DAB" w:rsidP="008D06C0">
      <w:pPr>
        <w:pStyle w:val="ChallengeHeadings"/>
        <w:rPr>
          <w:u w:val="none"/>
        </w:rPr>
      </w:pPr>
      <w:r w:rsidRPr="00866410">
        <w:rPr>
          <w:u w:val="none"/>
        </w:rPr>
        <w:t>Colorful Logo</w:t>
      </w:r>
    </w:p>
    <w:p w14:paraId="6BD77784" w14:textId="13051A57" w:rsidR="009875AD" w:rsidRPr="000236F6" w:rsidRDefault="00C14DAB" w:rsidP="000236F6">
      <w:pPr>
        <w:pStyle w:val="Text"/>
        <w:spacing w:after="0"/>
      </w:pPr>
      <w:r>
        <w:lastRenderedPageBreak/>
        <w:t>Add</w:t>
      </w:r>
      <w:r w:rsidR="000C55D7" w:rsidRPr="000236F6">
        <w:t xml:space="preserve"> squares with </w:t>
      </w:r>
      <w:r>
        <w:t>more</w:t>
      </w:r>
      <w:r w:rsidR="000C55D7" w:rsidRPr="000236F6">
        <w:t xml:space="preserve"> colors</w:t>
      </w:r>
      <w:r>
        <w:t xml:space="preserve"> and at different positions</w:t>
      </w:r>
    </w:p>
    <w:p w14:paraId="5E1432B5" w14:textId="78FC8709" w:rsidR="000C55D7" w:rsidRPr="000C55D7" w:rsidRDefault="000C55D7" w:rsidP="000236F6">
      <w:pPr>
        <w:pStyle w:val="ListParagraph"/>
        <w:spacing w:after="0"/>
        <w:rPr>
          <w:rFonts w:ascii="Consolas" w:hAnsi="Consolas" w:cs="Times New Roman"/>
          <w:noProof/>
          <w:color w:val="006060"/>
          <w:sz w:val="24"/>
          <w:szCs w:val="24"/>
          <w:lang w:val="en-AU"/>
        </w:rPr>
      </w:pPr>
      <w:r w:rsidRPr="00D06382">
        <w:rPr>
          <w:rStyle w:val="TextChar"/>
        </w:rPr>
        <w:t>Hint:</w:t>
      </w:r>
      <w:r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D06382">
        <w:rPr>
          <w:rStyle w:val="CodeChar"/>
        </w:rPr>
        <w:t>tim.color</w:t>
      </w:r>
      <w:proofErr w:type="spellEnd"/>
      <w:r w:rsidRPr="00D06382">
        <w:rPr>
          <w:rStyle w:val="CodeChar"/>
        </w:rPr>
        <w:t>("green")</w:t>
      </w:r>
    </w:p>
    <w:p w14:paraId="4EE17085" w14:textId="5B1D8E90" w:rsidR="000236F6" w:rsidRPr="00866410" w:rsidRDefault="00C14DAB" w:rsidP="008D06C0">
      <w:pPr>
        <w:pStyle w:val="ChallengeHeadings"/>
        <w:rPr>
          <w:u w:val="none"/>
        </w:rPr>
      </w:pPr>
      <w:r w:rsidRPr="00866410">
        <w:rPr>
          <w:u w:val="none"/>
        </w:rPr>
        <w:t>Draw Hexagons</w:t>
      </w:r>
    </w:p>
    <w:p w14:paraId="4EF00C90" w14:textId="210A6AE2" w:rsidR="008415A5" w:rsidRDefault="00C14DAB" w:rsidP="00C14DAB">
      <w:pPr>
        <w:pStyle w:val="Text"/>
        <w:spacing w:after="0"/>
      </w:pPr>
      <w:r>
        <w:t>Add 2 Hexagons at</w:t>
      </w:r>
      <w:r w:rsidR="00356876" w:rsidRPr="000236F6">
        <w:t xml:space="preserve"> (120, 60) &amp; (140, -20)</w:t>
      </w:r>
    </w:p>
    <w:p w14:paraId="27B31348" w14:textId="62C2F595" w:rsidR="00C14DAB" w:rsidRDefault="00C14DAB" w:rsidP="00C14DAB">
      <w:pPr>
        <w:pStyle w:val="Text"/>
        <w:spacing w:after="0"/>
      </w:pPr>
      <w:r>
        <w:t xml:space="preserve">Hint: Add block </w:t>
      </w:r>
      <w:proofErr w:type="spellStart"/>
      <w:r>
        <w:t>draw_hexagon</w:t>
      </w:r>
      <w:proofErr w:type="spellEnd"/>
      <w:r>
        <w:t xml:space="preserve"> to draw a 6-sided shape turning 60 degrees</w:t>
      </w:r>
    </w:p>
    <w:p w14:paraId="113BF002" w14:textId="33DCB241" w:rsidR="00C174F6" w:rsidRDefault="00C174F6" w:rsidP="00C174F6">
      <w:pPr>
        <w:pStyle w:val="Headings"/>
      </w:pPr>
      <w:bookmarkStart w:id="6" w:name="_Hlk125626436"/>
      <w:r>
        <w:t>Flashing Digimaker – New Project</w:t>
      </w:r>
    </w:p>
    <w:bookmarkEnd w:id="6"/>
    <w:p w14:paraId="78C0A30C" w14:textId="51C86CD2" w:rsidR="00C174F6" w:rsidRPr="000236F6" w:rsidRDefault="00C174F6" w:rsidP="00C174F6">
      <w:pPr>
        <w:pStyle w:val="Text"/>
        <w:spacing w:after="0"/>
      </w:pPr>
      <w:r>
        <w:t>Write Digimaker on the screen then change its color every half a second</w:t>
      </w:r>
    </w:p>
    <w:p w14:paraId="2F5327B4" w14:textId="77777777" w:rsidR="000236F6" w:rsidRPr="0060420F" w:rsidRDefault="000236F6" w:rsidP="000236F6">
      <w:pPr>
        <w:pStyle w:val="ProjectTitle"/>
      </w:pPr>
      <w:r w:rsidRPr="0060420F">
        <w:t>Test Yourself</w:t>
      </w:r>
    </w:p>
    <w:p w14:paraId="518E537F" w14:textId="77777777" w:rsidR="000236F6" w:rsidRDefault="000236F6" w:rsidP="000236F6">
      <w:pPr>
        <w:pStyle w:val="Text"/>
      </w:pPr>
      <w:r>
        <w:t xml:space="preserve">What is a block? </w:t>
      </w:r>
    </w:p>
    <w:p w14:paraId="3AFF4750" w14:textId="77777777" w:rsidR="000236F6" w:rsidRDefault="000236F6" w:rsidP="008D06C0">
      <w:pPr>
        <w:pStyle w:val="Text"/>
        <w:spacing w:after="0"/>
      </w:pPr>
      <w:r>
        <w:t xml:space="preserve">A section of the program that can be reused </w:t>
      </w:r>
    </w:p>
    <w:p w14:paraId="6226F6E1" w14:textId="77777777" w:rsidR="000236F6" w:rsidRDefault="000236F6" w:rsidP="008D06C0">
      <w:pPr>
        <w:pStyle w:val="Text"/>
        <w:spacing w:after="0"/>
      </w:pPr>
      <w:r>
        <w:t xml:space="preserve">An event that makes our program start </w:t>
      </w:r>
    </w:p>
    <w:p w14:paraId="43754AAE" w14:textId="77777777" w:rsidR="000236F6" w:rsidRDefault="000236F6" w:rsidP="008D06C0">
      <w:pPr>
        <w:pStyle w:val="Text"/>
        <w:spacing w:after="0"/>
      </w:pPr>
      <w:r>
        <w:t xml:space="preserve">A statement that checks if something is true </w:t>
      </w:r>
    </w:p>
    <w:p w14:paraId="27B52621" w14:textId="0BD9F414" w:rsidR="000236F6" w:rsidRDefault="000236F6" w:rsidP="008D06C0">
      <w:pPr>
        <w:pStyle w:val="Text"/>
        <w:spacing w:after="0"/>
      </w:pPr>
      <w:r>
        <w:t>An instruction to repeat code</w:t>
      </w:r>
    </w:p>
    <w:p w14:paraId="6B8486A5" w14:textId="2B12A976" w:rsidR="000236F6" w:rsidRDefault="000236F6" w:rsidP="000236F6">
      <w:pPr>
        <w:pStyle w:val="Headings"/>
      </w:pPr>
      <w:r>
        <w:t>Fun Fact</w:t>
      </w:r>
      <w:r w:rsidRPr="0060420F">
        <w:t>!</w:t>
      </w:r>
    </w:p>
    <w:p w14:paraId="6E1B7B39" w14:textId="7F8B5675" w:rsidR="000236F6" w:rsidRPr="008D06C0" w:rsidRDefault="000236F6" w:rsidP="008D06C0">
      <w:pPr>
        <w:pStyle w:val="Text"/>
      </w:pPr>
      <w:r>
        <w:t>You can reuse the block as many times as you wish by calling it in the main program</w:t>
      </w:r>
    </w:p>
    <w:sectPr w:rsidR="000236F6" w:rsidRPr="008D06C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FC753" w14:textId="77777777" w:rsidR="00B37024" w:rsidRDefault="00B37024" w:rsidP="00DD1C29">
      <w:pPr>
        <w:spacing w:after="0" w:line="240" w:lineRule="auto"/>
      </w:pPr>
      <w:r>
        <w:separator/>
      </w:r>
    </w:p>
  </w:endnote>
  <w:endnote w:type="continuationSeparator" w:id="0">
    <w:p w14:paraId="194EAE3A" w14:textId="77777777" w:rsidR="00B37024" w:rsidRDefault="00B37024" w:rsidP="00DD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 ExtraBold">
    <w:altName w:val="Arial"/>
    <w:charset w:val="B1"/>
    <w:family w:val="auto"/>
    <w:pitch w:val="variable"/>
    <w:sig w:usb0="A00008FF" w:usb1="4000204B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5DB14" w14:textId="0EAC444C" w:rsidR="00483218" w:rsidRPr="00B42965" w:rsidRDefault="00B42965" w:rsidP="00B42965">
    <w:pPr>
      <w:pStyle w:val="Footer"/>
      <w:rPr>
        <w:rFonts w:ascii="Book Antiqua" w:hAnsi="Book Antiqua"/>
        <w:sz w:val="20"/>
        <w:szCs w:val="20"/>
      </w:rPr>
    </w:pPr>
    <w:r w:rsidRPr="00B42965">
      <w:rPr>
        <w:rFonts w:ascii="Book Antiqua" w:hAnsi="Book Antiqua"/>
        <w:sz w:val="20"/>
        <w:szCs w:val="20"/>
      </w:rPr>
      <w:tab/>
    </w:r>
    <w:sdt>
      <w:sdtPr>
        <w:rPr>
          <w:rFonts w:ascii="Book Antiqua" w:hAnsi="Book Antiqua"/>
          <w:sz w:val="20"/>
          <w:szCs w:val="20"/>
        </w:rPr>
        <w:id w:val="7791484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83218" w:rsidRPr="00B42965">
          <w:rPr>
            <w:rFonts w:ascii="Book Antiqua" w:hAnsi="Book Antiqua"/>
            <w:sz w:val="20"/>
            <w:szCs w:val="20"/>
          </w:rPr>
          <w:fldChar w:fldCharType="begin"/>
        </w:r>
        <w:r w:rsidR="00483218" w:rsidRPr="00B42965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483218" w:rsidRPr="00B42965">
          <w:rPr>
            <w:rFonts w:ascii="Book Antiqua" w:hAnsi="Book Antiqua"/>
            <w:sz w:val="20"/>
            <w:szCs w:val="20"/>
          </w:rPr>
          <w:fldChar w:fldCharType="separate"/>
        </w:r>
        <w:r w:rsidR="008A1374" w:rsidRPr="00B42965">
          <w:rPr>
            <w:rFonts w:ascii="Book Antiqua" w:hAnsi="Book Antiqua"/>
            <w:noProof/>
            <w:sz w:val="20"/>
            <w:szCs w:val="20"/>
          </w:rPr>
          <w:t>2</w:t>
        </w:r>
        <w:r w:rsidR="00483218" w:rsidRPr="00B42965">
          <w:rPr>
            <w:rFonts w:ascii="Book Antiqua" w:hAnsi="Book Antiqua"/>
            <w:noProof/>
            <w:sz w:val="20"/>
            <w:szCs w:val="20"/>
          </w:rPr>
          <w:fldChar w:fldCharType="end"/>
        </w:r>
        <w:r w:rsidRPr="00B42965">
          <w:rPr>
            <w:rFonts w:ascii="Book Antiqua" w:hAnsi="Book Antiqua"/>
            <w:noProof/>
            <w:sz w:val="20"/>
            <w:szCs w:val="20"/>
          </w:rPr>
          <w:tab/>
        </w:r>
        <w:r w:rsidRPr="00B42965">
          <w:rPr>
            <w:rFonts w:ascii="Book Antiqua" w:hAnsi="Book Antiqua"/>
            <w:sz w:val="20"/>
            <w:szCs w:val="20"/>
          </w:rPr>
          <w:t>Level: Python-1</w:t>
        </w:r>
      </w:sdtContent>
    </w:sdt>
  </w:p>
  <w:p w14:paraId="24227345" w14:textId="77777777" w:rsidR="00483218" w:rsidRDefault="004832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9FF50" w14:textId="77777777" w:rsidR="00B37024" w:rsidRDefault="00B37024" w:rsidP="00DD1C29">
      <w:pPr>
        <w:spacing w:after="0" w:line="240" w:lineRule="auto"/>
      </w:pPr>
      <w:r>
        <w:separator/>
      </w:r>
    </w:p>
  </w:footnote>
  <w:footnote w:type="continuationSeparator" w:id="0">
    <w:p w14:paraId="4271ED62" w14:textId="77777777" w:rsidR="00B37024" w:rsidRDefault="00B37024" w:rsidP="00DD1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5E2FB" w14:textId="77777777" w:rsidR="00DD1C29" w:rsidRDefault="00DD1C29">
    <w:pPr>
      <w:pStyle w:val="Header"/>
    </w:pPr>
    <w:r>
      <w:rPr>
        <w:noProof/>
        <w:lang w:val="en-AU" w:eastAsia="en-AU"/>
      </w:rPr>
      <w:drawing>
        <wp:inline distT="0" distB="0" distL="0" distR="0" wp14:anchorId="69DA0A56" wp14:editId="6CCB83CB">
          <wp:extent cx="1495407" cy="92392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0140"/>
    <w:multiLevelType w:val="hybridMultilevel"/>
    <w:tmpl w:val="5AB8A4DC"/>
    <w:lvl w:ilvl="0" w:tplc="14E63C1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EB69D2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9574F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93EC2"/>
    <w:multiLevelType w:val="hybridMultilevel"/>
    <w:tmpl w:val="97CE57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34442"/>
    <w:multiLevelType w:val="hybridMultilevel"/>
    <w:tmpl w:val="662C0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31D06"/>
    <w:multiLevelType w:val="hybridMultilevel"/>
    <w:tmpl w:val="39B42BC8"/>
    <w:lvl w:ilvl="0" w:tplc="14E63C1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E02D07"/>
    <w:multiLevelType w:val="hybridMultilevel"/>
    <w:tmpl w:val="68E44E6A"/>
    <w:lvl w:ilvl="0" w:tplc="7AAA67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40998"/>
    <w:multiLevelType w:val="hybridMultilevel"/>
    <w:tmpl w:val="94202F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33C71"/>
    <w:multiLevelType w:val="hybridMultilevel"/>
    <w:tmpl w:val="E3C24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E6338"/>
    <w:multiLevelType w:val="multilevel"/>
    <w:tmpl w:val="50F4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F90345"/>
    <w:multiLevelType w:val="hybridMultilevel"/>
    <w:tmpl w:val="4E7A2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2927">
    <w:abstractNumId w:val="1"/>
  </w:num>
  <w:num w:numId="2" w16cid:durableId="676735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8491772">
    <w:abstractNumId w:val="1"/>
  </w:num>
  <w:num w:numId="4" w16cid:durableId="1870489041">
    <w:abstractNumId w:val="1"/>
  </w:num>
  <w:num w:numId="5" w16cid:durableId="1189175491">
    <w:abstractNumId w:val="1"/>
  </w:num>
  <w:num w:numId="6" w16cid:durableId="1067611896">
    <w:abstractNumId w:val="1"/>
  </w:num>
  <w:num w:numId="7" w16cid:durableId="2126072463">
    <w:abstractNumId w:val="1"/>
  </w:num>
  <w:num w:numId="8" w16cid:durableId="530536832">
    <w:abstractNumId w:val="1"/>
  </w:num>
  <w:num w:numId="9" w16cid:durableId="567963749">
    <w:abstractNumId w:val="1"/>
  </w:num>
  <w:num w:numId="10" w16cid:durableId="1163279124">
    <w:abstractNumId w:val="1"/>
  </w:num>
  <w:num w:numId="11" w16cid:durableId="1110706421">
    <w:abstractNumId w:val="1"/>
  </w:num>
  <w:num w:numId="12" w16cid:durableId="1121538969">
    <w:abstractNumId w:val="1"/>
  </w:num>
  <w:num w:numId="13" w16cid:durableId="625815276">
    <w:abstractNumId w:val="10"/>
  </w:num>
  <w:num w:numId="14" w16cid:durableId="377751511">
    <w:abstractNumId w:val="4"/>
  </w:num>
  <w:num w:numId="15" w16cid:durableId="1605570360">
    <w:abstractNumId w:val="9"/>
  </w:num>
  <w:num w:numId="16" w16cid:durableId="736173345">
    <w:abstractNumId w:val="12"/>
  </w:num>
  <w:num w:numId="17" w16cid:durableId="1082065539">
    <w:abstractNumId w:val="3"/>
  </w:num>
  <w:num w:numId="18" w16cid:durableId="93794678">
    <w:abstractNumId w:val="7"/>
  </w:num>
  <w:num w:numId="19" w16cid:durableId="8225498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07666146">
    <w:abstractNumId w:val="11"/>
  </w:num>
  <w:num w:numId="21" w16cid:durableId="560943120">
    <w:abstractNumId w:val="5"/>
  </w:num>
  <w:num w:numId="22" w16cid:durableId="2083679343">
    <w:abstractNumId w:val="8"/>
  </w:num>
  <w:num w:numId="23" w16cid:durableId="572736848">
    <w:abstractNumId w:val="1"/>
  </w:num>
  <w:num w:numId="24" w16cid:durableId="412704841">
    <w:abstractNumId w:val="6"/>
  </w:num>
  <w:num w:numId="25" w16cid:durableId="2132628692">
    <w:abstractNumId w:val="2"/>
  </w:num>
  <w:num w:numId="26" w16cid:durableId="5318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3291"/>
    <w:rsid w:val="00003639"/>
    <w:rsid w:val="00015A3E"/>
    <w:rsid w:val="000236F6"/>
    <w:rsid w:val="00024E04"/>
    <w:rsid w:val="00025882"/>
    <w:rsid w:val="00042574"/>
    <w:rsid w:val="00067907"/>
    <w:rsid w:val="000A1003"/>
    <w:rsid w:val="000A5630"/>
    <w:rsid w:val="000A57C6"/>
    <w:rsid w:val="000C239C"/>
    <w:rsid w:val="000C55D7"/>
    <w:rsid w:val="000D4784"/>
    <w:rsid w:val="000E268C"/>
    <w:rsid w:val="000E492C"/>
    <w:rsid w:val="000F5924"/>
    <w:rsid w:val="001072E9"/>
    <w:rsid w:val="00113A10"/>
    <w:rsid w:val="00116FA9"/>
    <w:rsid w:val="00121C33"/>
    <w:rsid w:val="001451A7"/>
    <w:rsid w:val="0015347E"/>
    <w:rsid w:val="001679B6"/>
    <w:rsid w:val="001814C6"/>
    <w:rsid w:val="00187AE3"/>
    <w:rsid w:val="00196E51"/>
    <w:rsid w:val="001A24F1"/>
    <w:rsid w:val="001C3D8D"/>
    <w:rsid w:val="001C47F6"/>
    <w:rsid w:val="001E5B7F"/>
    <w:rsid w:val="001F3E4B"/>
    <w:rsid w:val="00216A7C"/>
    <w:rsid w:val="00242F7B"/>
    <w:rsid w:val="0025529D"/>
    <w:rsid w:val="002566A4"/>
    <w:rsid w:val="002570CC"/>
    <w:rsid w:val="00261A04"/>
    <w:rsid w:val="00263CDA"/>
    <w:rsid w:val="00275699"/>
    <w:rsid w:val="00276CEC"/>
    <w:rsid w:val="00283058"/>
    <w:rsid w:val="00285743"/>
    <w:rsid w:val="002A14F5"/>
    <w:rsid w:val="002A49C7"/>
    <w:rsid w:val="002E405E"/>
    <w:rsid w:val="002E7587"/>
    <w:rsid w:val="0030633D"/>
    <w:rsid w:val="00317F76"/>
    <w:rsid w:val="00325956"/>
    <w:rsid w:val="00337A59"/>
    <w:rsid w:val="00354462"/>
    <w:rsid w:val="003563CE"/>
    <w:rsid w:val="00356876"/>
    <w:rsid w:val="003711E1"/>
    <w:rsid w:val="003868B7"/>
    <w:rsid w:val="003A3622"/>
    <w:rsid w:val="003A4FF3"/>
    <w:rsid w:val="003B7779"/>
    <w:rsid w:val="003D1702"/>
    <w:rsid w:val="003D29FA"/>
    <w:rsid w:val="003E390C"/>
    <w:rsid w:val="003E60C8"/>
    <w:rsid w:val="003E79DE"/>
    <w:rsid w:val="004163CB"/>
    <w:rsid w:val="00430D7D"/>
    <w:rsid w:val="0043113D"/>
    <w:rsid w:val="00432082"/>
    <w:rsid w:val="00434B19"/>
    <w:rsid w:val="00436F8A"/>
    <w:rsid w:val="004413DB"/>
    <w:rsid w:val="00483218"/>
    <w:rsid w:val="004844B3"/>
    <w:rsid w:val="004853B7"/>
    <w:rsid w:val="0049431A"/>
    <w:rsid w:val="004A5243"/>
    <w:rsid w:val="004B5BB7"/>
    <w:rsid w:val="004C1530"/>
    <w:rsid w:val="004C7136"/>
    <w:rsid w:val="004D7522"/>
    <w:rsid w:val="005033CD"/>
    <w:rsid w:val="005046A5"/>
    <w:rsid w:val="00523899"/>
    <w:rsid w:val="005363A8"/>
    <w:rsid w:val="00551581"/>
    <w:rsid w:val="005612D3"/>
    <w:rsid w:val="0057450E"/>
    <w:rsid w:val="005800CF"/>
    <w:rsid w:val="005C02CF"/>
    <w:rsid w:val="005C202D"/>
    <w:rsid w:val="005D5713"/>
    <w:rsid w:val="005E5444"/>
    <w:rsid w:val="005F0D9A"/>
    <w:rsid w:val="005F149F"/>
    <w:rsid w:val="006348B5"/>
    <w:rsid w:val="0065267D"/>
    <w:rsid w:val="00655D63"/>
    <w:rsid w:val="00673A1E"/>
    <w:rsid w:val="00687C61"/>
    <w:rsid w:val="006A19BC"/>
    <w:rsid w:val="006A725B"/>
    <w:rsid w:val="006B7A1F"/>
    <w:rsid w:val="006D1FDC"/>
    <w:rsid w:val="006F4FF6"/>
    <w:rsid w:val="006F5B77"/>
    <w:rsid w:val="007005EA"/>
    <w:rsid w:val="0070399C"/>
    <w:rsid w:val="00704A0A"/>
    <w:rsid w:val="0070795B"/>
    <w:rsid w:val="00707EF5"/>
    <w:rsid w:val="00712DFA"/>
    <w:rsid w:val="00717743"/>
    <w:rsid w:val="007237FB"/>
    <w:rsid w:val="0075125A"/>
    <w:rsid w:val="00751475"/>
    <w:rsid w:val="007C089F"/>
    <w:rsid w:val="007C459D"/>
    <w:rsid w:val="007E22FE"/>
    <w:rsid w:val="007F077B"/>
    <w:rsid w:val="008141AC"/>
    <w:rsid w:val="008218A6"/>
    <w:rsid w:val="00836B44"/>
    <w:rsid w:val="008415A5"/>
    <w:rsid w:val="00845756"/>
    <w:rsid w:val="0085004A"/>
    <w:rsid w:val="00860A21"/>
    <w:rsid w:val="008640EE"/>
    <w:rsid w:val="00866410"/>
    <w:rsid w:val="00871F48"/>
    <w:rsid w:val="00875A09"/>
    <w:rsid w:val="00876576"/>
    <w:rsid w:val="00882C51"/>
    <w:rsid w:val="00895759"/>
    <w:rsid w:val="00897042"/>
    <w:rsid w:val="008A1374"/>
    <w:rsid w:val="008C741D"/>
    <w:rsid w:val="008D06C0"/>
    <w:rsid w:val="008E4B80"/>
    <w:rsid w:val="008E54C2"/>
    <w:rsid w:val="009065A8"/>
    <w:rsid w:val="00911B41"/>
    <w:rsid w:val="00941F0D"/>
    <w:rsid w:val="00942D1E"/>
    <w:rsid w:val="009528E0"/>
    <w:rsid w:val="00952A8F"/>
    <w:rsid w:val="009833DE"/>
    <w:rsid w:val="009875AD"/>
    <w:rsid w:val="009B1D92"/>
    <w:rsid w:val="009C3BDD"/>
    <w:rsid w:val="009C40D8"/>
    <w:rsid w:val="009D5716"/>
    <w:rsid w:val="009E539D"/>
    <w:rsid w:val="009F646E"/>
    <w:rsid w:val="00A06086"/>
    <w:rsid w:val="00A20D06"/>
    <w:rsid w:val="00A22650"/>
    <w:rsid w:val="00A24E62"/>
    <w:rsid w:val="00A24F12"/>
    <w:rsid w:val="00A3058E"/>
    <w:rsid w:val="00A40755"/>
    <w:rsid w:val="00A65DBC"/>
    <w:rsid w:val="00A811BA"/>
    <w:rsid w:val="00AA2340"/>
    <w:rsid w:val="00AA58B5"/>
    <w:rsid w:val="00AB48F3"/>
    <w:rsid w:val="00AD179C"/>
    <w:rsid w:val="00AE1E8F"/>
    <w:rsid w:val="00AE4B29"/>
    <w:rsid w:val="00B15B47"/>
    <w:rsid w:val="00B220E6"/>
    <w:rsid w:val="00B37024"/>
    <w:rsid w:val="00B40D34"/>
    <w:rsid w:val="00B42965"/>
    <w:rsid w:val="00B63065"/>
    <w:rsid w:val="00B711EB"/>
    <w:rsid w:val="00B81392"/>
    <w:rsid w:val="00BA43A2"/>
    <w:rsid w:val="00BE2931"/>
    <w:rsid w:val="00BE6272"/>
    <w:rsid w:val="00C14DAB"/>
    <w:rsid w:val="00C174F6"/>
    <w:rsid w:val="00C44344"/>
    <w:rsid w:val="00C54FF2"/>
    <w:rsid w:val="00C64590"/>
    <w:rsid w:val="00C859C1"/>
    <w:rsid w:val="00CA3B58"/>
    <w:rsid w:val="00CA6DA3"/>
    <w:rsid w:val="00CB3569"/>
    <w:rsid w:val="00CB7E07"/>
    <w:rsid w:val="00CC0226"/>
    <w:rsid w:val="00CC0C8B"/>
    <w:rsid w:val="00CF1ED8"/>
    <w:rsid w:val="00CF39CC"/>
    <w:rsid w:val="00CF73B2"/>
    <w:rsid w:val="00D04238"/>
    <w:rsid w:val="00D052CF"/>
    <w:rsid w:val="00D06382"/>
    <w:rsid w:val="00D26978"/>
    <w:rsid w:val="00D42830"/>
    <w:rsid w:val="00D56239"/>
    <w:rsid w:val="00D73D7E"/>
    <w:rsid w:val="00D8058A"/>
    <w:rsid w:val="00D87834"/>
    <w:rsid w:val="00DB4892"/>
    <w:rsid w:val="00DD1C29"/>
    <w:rsid w:val="00DD79B0"/>
    <w:rsid w:val="00DE0408"/>
    <w:rsid w:val="00DE49D8"/>
    <w:rsid w:val="00DF2A5C"/>
    <w:rsid w:val="00E03963"/>
    <w:rsid w:val="00E060EE"/>
    <w:rsid w:val="00E17F6E"/>
    <w:rsid w:val="00E23DAA"/>
    <w:rsid w:val="00E24ADB"/>
    <w:rsid w:val="00E25DBA"/>
    <w:rsid w:val="00E362EE"/>
    <w:rsid w:val="00E47984"/>
    <w:rsid w:val="00E54C14"/>
    <w:rsid w:val="00E85F7B"/>
    <w:rsid w:val="00EA5FDB"/>
    <w:rsid w:val="00ED0F89"/>
    <w:rsid w:val="00EF78B7"/>
    <w:rsid w:val="00F01623"/>
    <w:rsid w:val="00F71B3F"/>
    <w:rsid w:val="00F730B7"/>
    <w:rsid w:val="00F76DE7"/>
    <w:rsid w:val="00F906FB"/>
    <w:rsid w:val="00F94C2E"/>
    <w:rsid w:val="00FB581A"/>
    <w:rsid w:val="00FC6836"/>
    <w:rsid w:val="00FE09D7"/>
    <w:rsid w:val="00FF5302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63C9"/>
  <w15:docId w15:val="{CEED4592-16EF-4508-94F8-3C3F1780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390C"/>
    <w:rPr>
      <w:color w:val="6B9F25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C29"/>
  </w:style>
  <w:style w:type="paragraph" w:styleId="Footer">
    <w:name w:val="footer"/>
    <w:basedOn w:val="Normal"/>
    <w:link w:val="FooterChar"/>
    <w:uiPriority w:val="99"/>
    <w:unhideWhenUsed/>
    <w:rsid w:val="00DD1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C29"/>
  </w:style>
  <w:style w:type="paragraph" w:styleId="BalloonText">
    <w:name w:val="Balloon Text"/>
    <w:basedOn w:val="Normal"/>
    <w:link w:val="BalloonTextChar"/>
    <w:uiPriority w:val="99"/>
    <w:semiHidden/>
    <w:unhideWhenUsed/>
    <w:rsid w:val="00113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A1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5125A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AB48F3"/>
    <w:rPr>
      <w:color w:val="B26B0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4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6F4FF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F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39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9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96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9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963"/>
    <w:rPr>
      <w:b/>
      <w:bCs/>
      <w:sz w:val="20"/>
      <w:szCs w:val="20"/>
    </w:rPr>
  </w:style>
  <w:style w:type="paragraph" w:customStyle="1" w:styleId="Text">
    <w:name w:val="Text"/>
    <w:basedOn w:val="Normal"/>
    <w:link w:val="TextChar"/>
    <w:autoRedefine/>
    <w:qFormat/>
    <w:rsid w:val="000236F6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0236F6"/>
    <w:rPr>
      <w:rFonts w:ascii="Assistant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0236F6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0236F6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ProjectTitle">
    <w:name w:val="Project Title"/>
    <w:basedOn w:val="Normal"/>
    <w:link w:val="ProjectTitleChar"/>
    <w:autoRedefine/>
    <w:qFormat/>
    <w:rsid w:val="000236F6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0236F6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ChallengeHeadings">
    <w:name w:val="Challenge Headings"/>
    <w:basedOn w:val="Normal"/>
    <w:link w:val="ChallengeHeadingsChar"/>
    <w:qFormat/>
    <w:rsid w:val="000236F6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0236F6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LISC">
    <w:name w:val="LI SC"/>
    <w:basedOn w:val="Normal"/>
    <w:link w:val="LISCChar"/>
    <w:autoRedefine/>
    <w:qFormat/>
    <w:rsid w:val="006F5B77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6F5B77"/>
    <w:rPr>
      <w:rFonts w:ascii="Assistant" w:hAnsi="Assistant"/>
      <w:b/>
      <w:sz w:val="24"/>
      <w:szCs w:val="24"/>
    </w:rPr>
  </w:style>
  <w:style w:type="paragraph" w:customStyle="1" w:styleId="Description">
    <w:name w:val="Description"/>
    <w:basedOn w:val="Normal"/>
    <w:link w:val="DescriptionChar"/>
    <w:qFormat/>
    <w:rsid w:val="006F5B77"/>
    <w:pPr>
      <w:jc w:val="center"/>
    </w:pPr>
    <w:rPr>
      <w:rFonts w:ascii="Assistant" w:eastAsiaTheme="majorEastAsia" w:hAnsi="Assistant"/>
      <w:sz w:val="24"/>
      <w:szCs w:val="24"/>
    </w:rPr>
  </w:style>
  <w:style w:type="character" w:customStyle="1" w:styleId="DescriptionChar">
    <w:name w:val="Description Char"/>
    <w:basedOn w:val="DefaultParagraphFont"/>
    <w:link w:val="Description"/>
    <w:rsid w:val="006F5B77"/>
    <w:rPr>
      <w:rFonts w:ascii="Assistant" w:eastAsiaTheme="majorEastAsia" w:hAnsi="Assistant"/>
      <w:sz w:val="24"/>
      <w:szCs w:val="24"/>
    </w:rPr>
  </w:style>
  <w:style w:type="paragraph" w:customStyle="1" w:styleId="Topic">
    <w:name w:val="Topic"/>
    <w:basedOn w:val="Title"/>
    <w:link w:val="TopicChar"/>
    <w:autoRedefine/>
    <w:qFormat/>
    <w:rsid w:val="006F5B77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6F5B77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Code">
    <w:name w:val="Code"/>
    <w:basedOn w:val="Normal"/>
    <w:link w:val="CodeChar"/>
    <w:autoRedefine/>
    <w:qFormat/>
    <w:rsid w:val="00D06382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D06382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4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4CEC7CAD-9519-4DAF-B008-7AA94FFE1F7C}"/>
</file>

<file path=customXml/itemProps2.xml><?xml version="1.0" encoding="utf-8"?>
<ds:datastoreItem xmlns:ds="http://schemas.openxmlformats.org/officeDocument/2006/customXml" ds:itemID="{B9C5239C-7015-4D2D-BFA3-AFABDA75C262}"/>
</file>

<file path=customXml/itemProps3.xml><?xml version="1.0" encoding="utf-8"?>
<ds:datastoreItem xmlns:ds="http://schemas.openxmlformats.org/officeDocument/2006/customXml" ds:itemID="{0C802799-9BCE-4799-84CD-B7CAA03920B3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41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Zoher P</dc:creator>
  <cp:keywords/>
  <cp:lastModifiedBy>Zoher P</cp:lastModifiedBy>
  <cp:revision>30</cp:revision>
  <cp:lastPrinted>2018-10-18T10:21:00Z</cp:lastPrinted>
  <dcterms:created xsi:type="dcterms:W3CDTF">2019-05-13T03:32:00Z</dcterms:created>
  <dcterms:modified xsi:type="dcterms:W3CDTF">2023-07-17T04:18:00Z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